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aps/>
          <w:color w:val="4472C4" w:themeColor="accent1"/>
          <w:sz w:val="72"/>
          <w:szCs w:val="72"/>
          <w:lang w:val="en-GB"/>
        </w:rPr>
        <w:id w:val="511728036"/>
        <w:docPartObj>
          <w:docPartGallery w:val="Cover Pages"/>
          <w:docPartUnique/>
        </w:docPartObj>
      </w:sdtPr>
      <w:sdtEndPr/>
      <w:sdtContent>
        <w:p w14:paraId="1274490C" w14:textId="23EE7D0D" w:rsidR="006967B7" w:rsidRDefault="006967B7">
          <w:pPr>
            <w:spacing w:before="0" w:after="160" w:line="259" w:lineRule="auto"/>
            <w:ind w:left="0" w:firstLine="0"/>
            <w:jc w:val="left"/>
            <w:rPr>
              <w:rFonts w:asciiTheme="majorHAnsi" w:eastAsiaTheme="majorEastAsia" w:hAnsiTheme="majorHAnsi"/>
              <w:caps/>
              <w:color w:val="4472C4" w:themeColor="accent1"/>
              <w:sz w:val="72"/>
              <w:szCs w:val="72"/>
              <w:lang w:val="en-GB"/>
            </w:rPr>
          </w:pPr>
          <w:r w:rsidRPr="006967B7">
            <w:rPr>
              <w:rFonts w:asciiTheme="majorHAnsi" w:eastAsiaTheme="majorEastAsia" w:hAnsiTheme="majorHAnsi"/>
              <w:caps/>
              <w:noProof/>
              <w:color w:val="4472C4" w:themeColor="accent1"/>
              <w:sz w:val="72"/>
              <w:szCs w:val="72"/>
              <w:lang w:val="en-GB"/>
            </w:rPr>
            <mc:AlternateContent>
              <mc:Choice Requires="wps">
                <w:drawing>
                  <wp:anchor distT="0" distB="0" distL="114300" distR="114300" simplePos="0" relativeHeight="251659264" behindDoc="0" locked="0" layoutInCell="1" allowOverlap="1" wp14:anchorId="0414D38F" wp14:editId="7DD34FE7">
                    <wp:simplePos x="0" y="0"/>
                    <wp:positionH relativeFrom="page">
                      <wp:posOffset>361950</wp:posOffset>
                    </wp:positionH>
                    <wp:positionV relativeFrom="page">
                      <wp:posOffset>1143000</wp:posOffset>
                    </wp:positionV>
                    <wp:extent cx="7048500"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4850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17"/>
                                  <w:gridCol w:w="5388"/>
                                </w:tblGrid>
                                <w:tr w:rsidR="006967B7" w14:paraId="25542001" w14:textId="77777777">
                                  <w:trPr>
                                    <w:jc w:val="center"/>
                                  </w:trPr>
                                  <w:tc>
                                    <w:tcPr>
                                      <w:tcW w:w="2568" w:type="pct"/>
                                      <w:vAlign w:val="center"/>
                                    </w:tcPr>
                                    <w:p w14:paraId="0BDCCB23" w14:textId="5F3D91C3" w:rsidR="006967B7" w:rsidRDefault="006967B7" w:rsidP="006967B7">
                                      <w:pPr>
                                        <w:jc w:val="right"/>
                                      </w:pPr>
                                      <w:r w:rsidRPr="006967B7">
                                        <w:rPr>
                                          <w:rFonts w:eastAsiaTheme="minorHAnsi"/>
                                          <w:noProof/>
                                        </w:rPr>
                                        <w:drawing>
                                          <wp:inline distT="0" distB="0" distL="0" distR="0" wp14:anchorId="580DD03D" wp14:editId="48F78379">
                                            <wp:extent cx="2716138" cy="1100626"/>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4" cy="1111594"/>
                                                    </a:xfrm>
                                                    <a:prstGeom prst="rect">
                                                      <a:avLst/>
                                                    </a:prstGeom>
                                                    <a:noFill/>
                                                    <a:ln>
                                                      <a:noFill/>
                                                    </a:ln>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069AE32" w14:textId="5DFF5733" w:rsidR="006967B7" w:rsidRPr="006967B7" w:rsidRDefault="00C14A99">
                                          <w:pPr>
                                            <w:pStyle w:val="NoSpacing"/>
                                            <w:spacing w:line="312" w:lineRule="auto"/>
                                            <w:jc w:val="right"/>
                                            <w:rPr>
                                              <w:caps/>
                                              <w:color w:val="191919" w:themeColor="text1" w:themeTint="E6"/>
                                              <w:sz w:val="56"/>
                                              <w:szCs w:val="56"/>
                                            </w:rPr>
                                          </w:pPr>
                                          <w:r>
                                            <w:rPr>
                                              <w:caps/>
                                              <w:color w:val="191919" w:themeColor="text1" w:themeTint="E6"/>
                                              <w:sz w:val="56"/>
                                              <w:szCs w:val="56"/>
                                            </w:rPr>
                                            <w:t>CS33 Project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4C7BA5" w14:textId="33652149" w:rsidR="006967B7" w:rsidRDefault="005165C5">
                                          <w:pPr>
                                            <w:jc w:val="right"/>
                                          </w:pPr>
                                          <w:r>
                                            <w:rPr>
                                              <w:color w:val="000000" w:themeColor="text1"/>
                                            </w:rPr>
                                            <w:t>Supervisor: Eng. Suhaila Mohamed</w:t>
                                          </w:r>
                                        </w:p>
                                      </w:sdtContent>
                                    </w:sdt>
                                  </w:tc>
                                  <w:tc>
                                    <w:tcPr>
                                      <w:tcW w:w="2432" w:type="pct"/>
                                      <w:vAlign w:val="center"/>
                                    </w:tcPr>
                                    <w:p w14:paraId="4E304DB8" w14:textId="29211C48" w:rsidR="006967B7" w:rsidRDefault="00E30EB4">
                                      <w:pPr>
                                        <w:pStyle w:val="NoSpacing"/>
                                        <w:rPr>
                                          <w:caps/>
                                          <w:color w:val="ED7D31" w:themeColor="accent2"/>
                                          <w:sz w:val="26"/>
                                          <w:szCs w:val="26"/>
                                        </w:rPr>
                                      </w:pPr>
                                      <w:r>
                                        <w:rPr>
                                          <w:caps/>
                                          <w:color w:val="ED7D31" w:themeColor="accent2"/>
                                          <w:sz w:val="26"/>
                                          <w:szCs w:val="26"/>
                                        </w:rPr>
                                        <w:t>Names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E227173" w14:textId="253BC712" w:rsidR="006967B7" w:rsidRDefault="00E30EB4" w:rsidP="00E30EB4">
                                          <w:pPr>
                                            <w:ind w:firstLine="0"/>
                                            <w:jc w:val="left"/>
                                            <w:rPr>
                                              <w:color w:val="000000" w:themeColor="text1"/>
                                            </w:rPr>
                                          </w:pPr>
                                          <w:r>
                                            <w:rPr>
                                              <w:color w:val="000000" w:themeColor="text1"/>
                                            </w:rPr>
                                            <w:t>Abdelrahman Mustafa El-Feky 19102270 Amr Ibrahim Soliman 19101476</w:t>
                                          </w:r>
                                          <w:r w:rsidR="00AA0444">
                                            <w:rPr>
                                              <w:color w:val="000000" w:themeColor="text1"/>
                                            </w:rPr>
                                            <w:t xml:space="preserve">                    Wednesday </w:t>
                                          </w:r>
                                          <w:r w:rsidR="00622D76">
                                            <w:rPr>
                                              <w:color w:val="000000" w:themeColor="text1"/>
                                            </w:rPr>
                                            <w:t>12:30</w:t>
                                          </w:r>
                                        </w:p>
                                      </w:sdtContent>
                                    </w:sdt>
                                    <w:p w14:paraId="7A6707F0" w14:textId="3EDCC2D6" w:rsidR="006967B7" w:rsidRDefault="006967B7">
                                      <w:pPr>
                                        <w:pStyle w:val="NoSpacing"/>
                                        <w:rPr>
                                          <w:color w:val="ED7D31" w:themeColor="accent2"/>
                                          <w:sz w:val="26"/>
                                          <w:szCs w:val="26"/>
                                        </w:rPr>
                                      </w:pPr>
                                    </w:p>
                                    <w:p w14:paraId="5DA8871C" w14:textId="6CD312F0" w:rsidR="006967B7" w:rsidRDefault="006967B7">
                                      <w:pPr>
                                        <w:pStyle w:val="NoSpacing"/>
                                      </w:pPr>
                                    </w:p>
                                  </w:tc>
                                </w:tr>
                              </w:tbl>
                              <w:p w14:paraId="275C903F" w14:textId="77777777" w:rsidR="006967B7" w:rsidRDefault="006967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0414D38F" id="_x0000_t202" coordsize="21600,21600" o:spt="202" path="m,l,21600r21600,l21600,xe">
                    <v:stroke joinstyle="miter"/>
                    <v:path gradientshapeok="t" o:connecttype="rect"/>
                  </v:shapetype>
                  <v:shape id="Text Box 138" o:spid="_x0000_s1026" type="#_x0000_t202" style="position:absolute;margin-left:28.5pt;margin-top:90pt;width:555pt;height:302.4pt;z-index:251659264;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17"/>
                            <w:gridCol w:w="5388"/>
                          </w:tblGrid>
                          <w:tr w:rsidR="006967B7" w14:paraId="25542001" w14:textId="77777777">
                            <w:trPr>
                              <w:jc w:val="center"/>
                            </w:trPr>
                            <w:tc>
                              <w:tcPr>
                                <w:tcW w:w="2568" w:type="pct"/>
                                <w:vAlign w:val="center"/>
                              </w:tcPr>
                              <w:p w14:paraId="0BDCCB23" w14:textId="5F3D91C3" w:rsidR="006967B7" w:rsidRDefault="006967B7" w:rsidP="006967B7">
                                <w:pPr>
                                  <w:jc w:val="right"/>
                                </w:pPr>
                                <w:r w:rsidRPr="006967B7">
                                  <w:rPr>
                                    <w:rFonts w:eastAsiaTheme="minorHAnsi"/>
                                    <w:noProof/>
                                  </w:rPr>
                                  <w:drawing>
                                    <wp:inline distT="0" distB="0" distL="0" distR="0" wp14:anchorId="580DD03D" wp14:editId="48F78379">
                                      <wp:extent cx="2716138" cy="1100626"/>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4" cy="1111594"/>
                                              </a:xfrm>
                                              <a:prstGeom prst="rect">
                                                <a:avLst/>
                                              </a:prstGeom>
                                              <a:noFill/>
                                              <a:ln>
                                                <a:noFill/>
                                              </a:ln>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069AE32" w14:textId="5DFF5733" w:rsidR="006967B7" w:rsidRPr="006967B7" w:rsidRDefault="00C14A99">
                                    <w:pPr>
                                      <w:pStyle w:val="NoSpacing"/>
                                      <w:spacing w:line="312" w:lineRule="auto"/>
                                      <w:jc w:val="right"/>
                                      <w:rPr>
                                        <w:caps/>
                                        <w:color w:val="191919" w:themeColor="text1" w:themeTint="E6"/>
                                        <w:sz w:val="56"/>
                                        <w:szCs w:val="56"/>
                                      </w:rPr>
                                    </w:pPr>
                                    <w:r>
                                      <w:rPr>
                                        <w:caps/>
                                        <w:color w:val="191919" w:themeColor="text1" w:themeTint="E6"/>
                                        <w:sz w:val="56"/>
                                        <w:szCs w:val="56"/>
                                      </w:rPr>
                                      <w:t>CS33 Project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14C7BA5" w14:textId="33652149" w:rsidR="006967B7" w:rsidRDefault="005165C5">
                                    <w:pPr>
                                      <w:jc w:val="right"/>
                                    </w:pPr>
                                    <w:r>
                                      <w:rPr>
                                        <w:color w:val="000000" w:themeColor="text1"/>
                                      </w:rPr>
                                      <w:t>Supervisor: Eng. Suhaila Mohamed</w:t>
                                    </w:r>
                                  </w:p>
                                </w:sdtContent>
                              </w:sdt>
                            </w:tc>
                            <w:tc>
                              <w:tcPr>
                                <w:tcW w:w="2432" w:type="pct"/>
                                <w:vAlign w:val="center"/>
                              </w:tcPr>
                              <w:p w14:paraId="4E304DB8" w14:textId="29211C48" w:rsidR="006967B7" w:rsidRDefault="00E30EB4">
                                <w:pPr>
                                  <w:pStyle w:val="NoSpacing"/>
                                  <w:rPr>
                                    <w:caps/>
                                    <w:color w:val="ED7D31" w:themeColor="accent2"/>
                                    <w:sz w:val="26"/>
                                    <w:szCs w:val="26"/>
                                  </w:rPr>
                                </w:pPr>
                                <w:r>
                                  <w:rPr>
                                    <w:caps/>
                                    <w:color w:val="ED7D31" w:themeColor="accent2"/>
                                    <w:sz w:val="26"/>
                                    <w:szCs w:val="26"/>
                                  </w:rPr>
                                  <w:t>Names</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E227173" w14:textId="253BC712" w:rsidR="006967B7" w:rsidRDefault="00E30EB4" w:rsidP="00E30EB4">
                                    <w:pPr>
                                      <w:ind w:firstLine="0"/>
                                      <w:jc w:val="left"/>
                                      <w:rPr>
                                        <w:color w:val="000000" w:themeColor="text1"/>
                                      </w:rPr>
                                    </w:pPr>
                                    <w:r>
                                      <w:rPr>
                                        <w:color w:val="000000" w:themeColor="text1"/>
                                      </w:rPr>
                                      <w:t>Abdelrahman Mustafa El-Feky 19102270 Amr Ibrahim Soliman 19101476</w:t>
                                    </w:r>
                                    <w:r w:rsidR="00AA0444">
                                      <w:rPr>
                                        <w:color w:val="000000" w:themeColor="text1"/>
                                      </w:rPr>
                                      <w:t xml:space="preserve">                    Wednesday </w:t>
                                    </w:r>
                                    <w:r w:rsidR="00622D76">
                                      <w:rPr>
                                        <w:color w:val="000000" w:themeColor="text1"/>
                                      </w:rPr>
                                      <w:t>12:30</w:t>
                                    </w:r>
                                  </w:p>
                                </w:sdtContent>
                              </w:sdt>
                              <w:p w14:paraId="7A6707F0" w14:textId="3EDCC2D6" w:rsidR="006967B7" w:rsidRDefault="006967B7">
                                <w:pPr>
                                  <w:pStyle w:val="NoSpacing"/>
                                  <w:rPr>
                                    <w:color w:val="ED7D31" w:themeColor="accent2"/>
                                    <w:sz w:val="26"/>
                                    <w:szCs w:val="26"/>
                                  </w:rPr>
                                </w:pPr>
                              </w:p>
                              <w:p w14:paraId="5DA8871C" w14:textId="6CD312F0" w:rsidR="006967B7" w:rsidRDefault="006967B7">
                                <w:pPr>
                                  <w:pStyle w:val="NoSpacing"/>
                                </w:pPr>
                              </w:p>
                            </w:tc>
                          </w:tr>
                        </w:tbl>
                        <w:p w14:paraId="275C903F" w14:textId="77777777" w:rsidR="006967B7" w:rsidRDefault="006967B7"/>
                      </w:txbxContent>
                    </v:textbox>
                    <w10:wrap anchorx="page" anchory="page"/>
                  </v:shape>
                </w:pict>
              </mc:Fallback>
            </mc:AlternateContent>
          </w:r>
          <w:r>
            <w:rPr>
              <w:rFonts w:asciiTheme="majorHAnsi" w:eastAsiaTheme="majorEastAsia" w:hAnsiTheme="majorHAnsi"/>
              <w:caps/>
              <w:color w:val="4472C4" w:themeColor="accent1"/>
              <w:sz w:val="72"/>
              <w:szCs w:val="72"/>
              <w:lang w:val="en-GB"/>
            </w:rPr>
            <w:br w:type="page"/>
          </w:r>
        </w:p>
      </w:sdtContent>
    </w:sdt>
    <w:p w14:paraId="5BE87CD6" w14:textId="7B57030B" w:rsidR="006967B7" w:rsidRPr="000D04F8" w:rsidRDefault="006967B7" w:rsidP="006967B7">
      <w:pPr>
        <w:ind w:left="0" w:firstLine="0"/>
        <w:jc w:val="center"/>
        <w:sectPr w:rsidR="006967B7" w:rsidRPr="000D04F8" w:rsidSect="0030291E">
          <w:headerReference w:type="default" r:id="rId10"/>
          <w:footerReference w:type="default" r:id="rId11"/>
          <w:pgSz w:w="12240" w:h="15840" w:code="1"/>
          <w:pgMar w:top="1440" w:right="1800" w:bottom="1440" w:left="1800" w:header="706" w:footer="706" w:gutter="0"/>
          <w:pgBorders w:offsetFrom="page">
            <w:top w:val="thinThickThinMediumGap" w:sz="24" w:space="24" w:color="8496B0" w:themeColor="text2" w:themeTint="99"/>
            <w:left w:val="thinThickThinMediumGap" w:sz="24" w:space="24" w:color="8496B0" w:themeColor="text2" w:themeTint="99"/>
            <w:bottom w:val="thinThickThinMediumGap" w:sz="24" w:space="24" w:color="8496B0" w:themeColor="text2" w:themeTint="99"/>
            <w:right w:val="thinThickThinMediumGap" w:sz="24" w:space="24" w:color="8496B0" w:themeColor="text2" w:themeTint="99"/>
          </w:pgBorders>
          <w:pgNumType w:fmt="lowerRoman" w:start="0"/>
          <w:cols w:space="708"/>
          <w:titlePg/>
          <w:docGrid w:linePitch="360"/>
        </w:sectPr>
      </w:pPr>
    </w:p>
    <w:p w14:paraId="6D63A2F6" w14:textId="437D64CD" w:rsidR="007F381A" w:rsidRDefault="007F381A" w:rsidP="008760F3">
      <w:pPr>
        <w:spacing w:before="0" w:after="160" w:line="259" w:lineRule="auto"/>
        <w:ind w:left="0" w:firstLine="0"/>
        <w:jc w:val="left"/>
      </w:pPr>
    </w:p>
    <w:p w14:paraId="226FB0C1" w14:textId="77777777" w:rsidR="007F381A" w:rsidRDefault="007F381A" w:rsidP="009639C7"/>
    <w:p w14:paraId="31DC997B" w14:textId="197E6F23" w:rsidR="007F381A" w:rsidRDefault="007F381A" w:rsidP="009639C7"/>
    <w:p w14:paraId="227A5959" w14:textId="4AC277AF" w:rsidR="00503E20" w:rsidRDefault="00503E20" w:rsidP="008760F3"/>
    <w:p w14:paraId="217651F0" w14:textId="1F204D34" w:rsidR="00503E20" w:rsidRDefault="00503E20" w:rsidP="009639C7"/>
    <w:p w14:paraId="353E8395" w14:textId="11B8117D" w:rsidR="00503E20" w:rsidRDefault="00503E20" w:rsidP="009639C7"/>
    <w:p w14:paraId="5D83B596" w14:textId="06E11496" w:rsidR="00503E20" w:rsidRDefault="00503E20" w:rsidP="009639C7"/>
    <w:p w14:paraId="1CBA3AD8" w14:textId="77777777" w:rsidR="00503E20" w:rsidRDefault="00503E20" w:rsidP="009639C7"/>
    <w:p w14:paraId="76F8D474" w14:textId="74A2E552" w:rsidR="007F381A" w:rsidRPr="007F381A" w:rsidRDefault="00CF16E0" w:rsidP="001C5B96">
      <w:pPr>
        <w:pStyle w:val="Heading1"/>
      </w:pPr>
      <w:bookmarkStart w:id="0" w:name="_Toc86780188"/>
      <w:r>
        <w:t>Declaration</w:t>
      </w:r>
      <w:bookmarkEnd w:id="0"/>
    </w:p>
    <w:p w14:paraId="7ABC624D" w14:textId="7BF9055A" w:rsidR="007D13CD" w:rsidRDefault="00CF16E0" w:rsidP="00AD1D43">
      <w:pPr>
        <w:rPr>
          <w:shd w:val="clear" w:color="auto" w:fill="FFFFFF"/>
        </w:rPr>
      </w:pPr>
      <w:r>
        <w:t>I certify that this assignment/report is my own work, based on my personal study and/or research and that I have acknowledged all material and sources used in its preparation, whether they be books, articles, reports, lecture notes, and any other kind of document, electronic or personal communication</w:t>
      </w:r>
    </w:p>
    <w:p w14:paraId="34A2D091" w14:textId="5AAF0C20" w:rsidR="007F381A" w:rsidRDefault="007F381A" w:rsidP="00AD1D43">
      <w:r>
        <w:br w:type="page"/>
      </w:r>
    </w:p>
    <w:bookmarkStart w:id="1" w:name="_Toc86780189" w:displacedByCustomXml="next"/>
    <w:sdt>
      <w:sdtPr>
        <w:rPr>
          <w:rFonts w:asciiTheme="majorBidi" w:eastAsia="Times New Roman" w:hAnsiTheme="majorBidi" w:cstheme="majorBidi"/>
          <w:b w:val="0"/>
          <w:bCs w:val="0"/>
          <w:color w:val="auto"/>
          <w:sz w:val="24"/>
          <w:szCs w:val="24"/>
        </w:rPr>
        <w:id w:val="-1804307011"/>
        <w:docPartObj>
          <w:docPartGallery w:val="Table of Contents"/>
          <w:docPartUnique/>
        </w:docPartObj>
      </w:sdtPr>
      <w:sdtEndPr>
        <w:rPr>
          <w:noProof/>
        </w:rPr>
      </w:sdtEndPr>
      <w:sdtContent>
        <w:p w14:paraId="65281813" w14:textId="77777777" w:rsidR="007015D0" w:rsidRDefault="007015D0" w:rsidP="007015D0">
          <w:pPr>
            <w:pStyle w:val="Heading1"/>
          </w:pPr>
          <w:r>
            <w:t>Table of Contents</w:t>
          </w:r>
          <w:bookmarkEnd w:id="1"/>
        </w:p>
        <w:p w14:paraId="2441CA32" w14:textId="35481833" w:rsidR="00AA0444" w:rsidRDefault="007015D0">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6780188" w:history="1">
            <w:r w:rsidR="00AA0444" w:rsidRPr="006D32F6">
              <w:rPr>
                <w:rStyle w:val="Hyperlink"/>
                <w:noProof/>
              </w:rPr>
              <w:t>Declaration</w:t>
            </w:r>
            <w:r w:rsidR="00AA0444">
              <w:rPr>
                <w:noProof/>
                <w:webHidden/>
              </w:rPr>
              <w:tab/>
            </w:r>
            <w:r w:rsidR="00AA0444">
              <w:rPr>
                <w:noProof/>
                <w:webHidden/>
              </w:rPr>
              <w:fldChar w:fldCharType="begin"/>
            </w:r>
            <w:r w:rsidR="00AA0444">
              <w:rPr>
                <w:noProof/>
                <w:webHidden/>
              </w:rPr>
              <w:instrText xml:space="preserve"> PAGEREF _Toc86780188 \h </w:instrText>
            </w:r>
            <w:r w:rsidR="00AA0444">
              <w:rPr>
                <w:noProof/>
                <w:webHidden/>
              </w:rPr>
            </w:r>
            <w:r w:rsidR="00AA0444">
              <w:rPr>
                <w:noProof/>
                <w:webHidden/>
              </w:rPr>
              <w:fldChar w:fldCharType="separate"/>
            </w:r>
            <w:r w:rsidR="00AA0444">
              <w:rPr>
                <w:noProof/>
                <w:webHidden/>
              </w:rPr>
              <w:t>I</w:t>
            </w:r>
            <w:r w:rsidR="00AA0444">
              <w:rPr>
                <w:noProof/>
                <w:webHidden/>
              </w:rPr>
              <w:fldChar w:fldCharType="end"/>
            </w:r>
          </w:hyperlink>
        </w:p>
        <w:p w14:paraId="0AF6B716" w14:textId="11FB2D3C" w:rsidR="00AA0444" w:rsidRDefault="0094326F">
          <w:pPr>
            <w:pStyle w:val="TOC1"/>
            <w:tabs>
              <w:tab w:val="right" w:leader="dot" w:pos="8630"/>
            </w:tabs>
            <w:rPr>
              <w:rFonts w:asciiTheme="minorHAnsi" w:eastAsiaTheme="minorEastAsia" w:hAnsiTheme="minorHAnsi" w:cstheme="minorBidi"/>
              <w:noProof/>
              <w:sz w:val="22"/>
              <w:szCs w:val="22"/>
            </w:rPr>
          </w:pPr>
          <w:hyperlink w:anchor="_Toc86780189" w:history="1">
            <w:r w:rsidR="00AA0444" w:rsidRPr="006D32F6">
              <w:rPr>
                <w:rStyle w:val="Hyperlink"/>
                <w:noProof/>
              </w:rPr>
              <w:t>Table of Contents</w:t>
            </w:r>
            <w:r w:rsidR="00AA0444">
              <w:rPr>
                <w:noProof/>
                <w:webHidden/>
              </w:rPr>
              <w:tab/>
            </w:r>
            <w:r w:rsidR="00AA0444">
              <w:rPr>
                <w:noProof/>
                <w:webHidden/>
              </w:rPr>
              <w:fldChar w:fldCharType="begin"/>
            </w:r>
            <w:r w:rsidR="00AA0444">
              <w:rPr>
                <w:noProof/>
                <w:webHidden/>
              </w:rPr>
              <w:instrText xml:space="preserve"> PAGEREF _Toc86780189 \h </w:instrText>
            </w:r>
            <w:r w:rsidR="00AA0444">
              <w:rPr>
                <w:noProof/>
                <w:webHidden/>
              </w:rPr>
            </w:r>
            <w:r w:rsidR="00AA0444">
              <w:rPr>
                <w:noProof/>
                <w:webHidden/>
              </w:rPr>
              <w:fldChar w:fldCharType="separate"/>
            </w:r>
            <w:r w:rsidR="00AA0444">
              <w:rPr>
                <w:noProof/>
                <w:webHidden/>
              </w:rPr>
              <w:t>II</w:t>
            </w:r>
            <w:r w:rsidR="00AA0444">
              <w:rPr>
                <w:noProof/>
                <w:webHidden/>
              </w:rPr>
              <w:fldChar w:fldCharType="end"/>
            </w:r>
          </w:hyperlink>
        </w:p>
        <w:p w14:paraId="35DA6F14" w14:textId="42EDAC61" w:rsidR="00AA0444" w:rsidRDefault="0094326F">
          <w:pPr>
            <w:pStyle w:val="TOC1"/>
            <w:tabs>
              <w:tab w:val="right" w:leader="dot" w:pos="8630"/>
            </w:tabs>
            <w:rPr>
              <w:rFonts w:asciiTheme="minorHAnsi" w:eastAsiaTheme="minorEastAsia" w:hAnsiTheme="minorHAnsi" w:cstheme="minorBidi"/>
              <w:noProof/>
              <w:sz w:val="22"/>
              <w:szCs w:val="22"/>
            </w:rPr>
          </w:pPr>
          <w:hyperlink w:anchor="_Toc86780190" w:history="1">
            <w:r w:rsidR="00AA0444" w:rsidRPr="006D32F6">
              <w:rPr>
                <w:rStyle w:val="Hyperlink"/>
                <w:noProof/>
              </w:rPr>
              <w:t>Table of Figures</w:t>
            </w:r>
            <w:r w:rsidR="00AA0444">
              <w:rPr>
                <w:noProof/>
                <w:webHidden/>
              </w:rPr>
              <w:tab/>
            </w:r>
            <w:r w:rsidR="00AA0444">
              <w:rPr>
                <w:noProof/>
                <w:webHidden/>
              </w:rPr>
              <w:fldChar w:fldCharType="begin"/>
            </w:r>
            <w:r w:rsidR="00AA0444">
              <w:rPr>
                <w:noProof/>
                <w:webHidden/>
              </w:rPr>
              <w:instrText xml:space="preserve"> PAGEREF _Toc86780190 \h </w:instrText>
            </w:r>
            <w:r w:rsidR="00AA0444">
              <w:rPr>
                <w:noProof/>
                <w:webHidden/>
              </w:rPr>
            </w:r>
            <w:r w:rsidR="00AA0444">
              <w:rPr>
                <w:noProof/>
                <w:webHidden/>
              </w:rPr>
              <w:fldChar w:fldCharType="separate"/>
            </w:r>
            <w:r w:rsidR="00AA0444">
              <w:rPr>
                <w:noProof/>
                <w:webHidden/>
              </w:rPr>
              <w:t>III</w:t>
            </w:r>
            <w:r w:rsidR="00AA0444">
              <w:rPr>
                <w:noProof/>
                <w:webHidden/>
              </w:rPr>
              <w:fldChar w:fldCharType="end"/>
            </w:r>
          </w:hyperlink>
        </w:p>
        <w:p w14:paraId="17E432ED" w14:textId="2DEB6597" w:rsidR="00AA0444" w:rsidRDefault="0094326F">
          <w:pPr>
            <w:pStyle w:val="TOC1"/>
            <w:tabs>
              <w:tab w:val="right" w:leader="dot" w:pos="8630"/>
            </w:tabs>
            <w:rPr>
              <w:rFonts w:asciiTheme="minorHAnsi" w:eastAsiaTheme="minorEastAsia" w:hAnsiTheme="minorHAnsi" w:cstheme="minorBidi"/>
              <w:noProof/>
              <w:sz w:val="22"/>
              <w:szCs w:val="22"/>
            </w:rPr>
          </w:pPr>
          <w:hyperlink w:anchor="_Toc86780191" w:history="1">
            <w:r w:rsidR="00AA0444" w:rsidRPr="006D32F6">
              <w:rPr>
                <w:rStyle w:val="Hyperlink"/>
                <w:noProof/>
              </w:rPr>
              <w:t>About Project &amp; Client</w:t>
            </w:r>
            <w:r w:rsidR="00AA0444">
              <w:rPr>
                <w:noProof/>
                <w:webHidden/>
              </w:rPr>
              <w:tab/>
            </w:r>
            <w:r w:rsidR="00AA0444">
              <w:rPr>
                <w:noProof/>
                <w:webHidden/>
              </w:rPr>
              <w:fldChar w:fldCharType="begin"/>
            </w:r>
            <w:r w:rsidR="00AA0444">
              <w:rPr>
                <w:noProof/>
                <w:webHidden/>
              </w:rPr>
              <w:instrText xml:space="preserve"> PAGEREF _Toc86780191 \h </w:instrText>
            </w:r>
            <w:r w:rsidR="00AA0444">
              <w:rPr>
                <w:noProof/>
                <w:webHidden/>
              </w:rPr>
            </w:r>
            <w:r w:rsidR="00AA0444">
              <w:rPr>
                <w:noProof/>
                <w:webHidden/>
              </w:rPr>
              <w:fldChar w:fldCharType="separate"/>
            </w:r>
            <w:r w:rsidR="00AA0444">
              <w:rPr>
                <w:noProof/>
                <w:webHidden/>
              </w:rPr>
              <w:t>1</w:t>
            </w:r>
            <w:r w:rsidR="00AA0444">
              <w:rPr>
                <w:noProof/>
                <w:webHidden/>
              </w:rPr>
              <w:fldChar w:fldCharType="end"/>
            </w:r>
          </w:hyperlink>
        </w:p>
        <w:p w14:paraId="28826DB7" w14:textId="084F5EB5" w:rsidR="00AA0444" w:rsidRDefault="0094326F">
          <w:pPr>
            <w:pStyle w:val="TOC2"/>
            <w:tabs>
              <w:tab w:val="left" w:pos="1320"/>
            </w:tabs>
            <w:rPr>
              <w:rFonts w:asciiTheme="minorHAnsi" w:eastAsiaTheme="minorEastAsia" w:hAnsiTheme="minorHAnsi" w:cstheme="minorBidi"/>
              <w:noProof/>
              <w:sz w:val="22"/>
              <w:szCs w:val="22"/>
            </w:rPr>
          </w:pPr>
          <w:hyperlink w:anchor="_Toc86780192" w:history="1">
            <w:r w:rsidR="00AA0444" w:rsidRPr="006D32F6">
              <w:rPr>
                <w:rStyle w:val="Hyperlink"/>
                <w:noProof/>
                <w14:scene3d>
                  <w14:camera w14:prst="orthographicFront"/>
                  <w14:lightRig w14:rig="threePt" w14:dir="t">
                    <w14:rot w14:lat="0" w14:lon="0" w14:rev="0"/>
                  </w14:lightRig>
                </w14:scene3d>
              </w:rPr>
              <w:t>1.1</w:t>
            </w:r>
            <w:r w:rsidR="00AA0444">
              <w:rPr>
                <w:rFonts w:asciiTheme="minorHAnsi" w:eastAsiaTheme="minorEastAsia" w:hAnsiTheme="minorHAnsi" w:cstheme="minorBidi"/>
                <w:noProof/>
                <w:sz w:val="22"/>
                <w:szCs w:val="22"/>
              </w:rPr>
              <w:tab/>
            </w:r>
            <w:r w:rsidR="00AA0444" w:rsidRPr="006D32F6">
              <w:rPr>
                <w:rStyle w:val="Hyperlink"/>
                <w:noProof/>
              </w:rPr>
              <w:t>The Client</w:t>
            </w:r>
            <w:r w:rsidR="00AA0444">
              <w:rPr>
                <w:noProof/>
                <w:webHidden/>
              </w:rPr>
              <w:tab/>
            </w:r>
            <w:r w:rsidR="00AA0444">
              <w:rPr>
                <w:noProof/>
                <w:webHidden/>
              </w:rPr>
              <w:fldChar w:fldCharType="begin"/>
            </w:r>
            <w:r w:rsidR="00AA0444">
              <w:rPr>
                <w:noProof/>
                <w:webHidden/>
              </w:rPr>
              <w:instrText xml:space="preserve"> PAGEREF _Toc86780192 \h </w:instrText>
            </w:r>
            <w:r w:rsidR="00AA0444">
              <w:rPr>
                <w:noProof/>
                <w:webHidden/>
              </w:rPr>
            </w:r>
            <w:r w:rsidR="00AA0444">
              <w:rPr>
                <w:noProof/>
                <w:webHidden/>
              </w:rPr>
              <w:fldChar w:fldCharType="separate"/>
            </w:r>
            <w:r w:rsidR="00AA0444">
              <w:rPr>
                <w:noProof/>
                <w:webHidden/>
              </w:rPr>
              <w:t>1</w:t>
            </w:r>
            <w:r w:rsidR="00AA0444">
              <w:rPr>
                <w:noProof/>
                <w:webHidden/>
              </w:rPr>
              <w:fldChar w:fldCharType="end"/>
            </w:r>
          </w:hyperlink>
        </w:p>
        <w:p w14:paraId="2EB7C120" w14:textId="2E559D8B" w:rsidR="00AA0444" w:rsidRDefault="0094326F">
          <w:pPr>
            <w:pStyle w:val="TOC2"/>
            <w:tabs>
              <w:tab w:val="left" w:pos="1320"/>
            </w:tabs>
            <w:rPr>
              <w:rFonts w:asciiTheme="minorHAnsi" w:eastAsiaTheme="minorEastAsia" w:hAnsiTheme="minorHAnsi" w:cstheme="minorBidi"/>
              <w:noProof/>
              <w:sz w:val="22"/>
              <w:szCs w:val="22"/>
            </w:rPr>
          </w:pPr>
          <w:hyperlink w:anchor="_Toc86780193" w:history="1">
            <w:r w:rsidR="00AA0444" w:rsidRPr="006D32F6">
              <w:rPr>
                <w:rStyle w:val="Hyperlink"/>
                <w:noProof/>
                <w14:scene3d>
                  <w14:camera w14:prst="orthographicFront"/>
                  <w14:lightRig w14:rig="threePt" w14:dir="t">
                    <w14:rot w14:lat="0" w14:lon="0" w14:rev="0"/>
                  </w14:lightRig>
                </w14:scene3d>
              </w:rPr>
              <w:t>1.2</w:t>
            </w:r>
            <w:r w:rsidR="00AA0444">
              <w:rPr>
                <w:rFonts w:asciiTheme="minorHAnsi" w:eastAsiaTheme="minorEastAsia" w:hAnsiTheme="minorHAnsi" w:cstheme="minorBidi"/>
                <w:noProof/>
                <w:sz w:val="22"/>
                <w:szCs w:val="22"/>
              </w:rPr>
              <w:tab/>
            </w:r>
            <w:r w:rsidR="00AA0444" w:rsidRPr="006D32F6">
              <w:rPr>
                <w:rStyle w:val="Hyperlink"/>
                <w:noProof/>
              </w:rPr>
              <w:t>Client Contact Information</w:t>
            </w:r>
            <w:r w:rsidR="00AA0444">
              <w:rPr>
                <w:noProof/>
                <w:webHidden/>
              </w:rPr>
              <w:tab/>
            </w:r>
            <w:r w:rsidR="00AA0444">
              <w:rPr>
                <w:noProof/>
                <w:webHidden/>
              </w:rPr>
              <w:fldChar w:fldCharType="begin"/>
            </w:r>
            <w:r w:rsidR="00AA0444">
              <w:rPr>
                <w:noProof/>
                <w:webHidden/>
              </w:rPr>
              <w:instrText xml:space="preserve"> PAGEREF _Toc86780193 \h </w:instrText>
            </w:r>
            <w:r w:rsidR="00AA0444">
              <w:rPr>
                <w:noProof/>
                <w:webHidden/>
              </w:rPr>
            </w:r>
            <w:r w:rsidR="00AA0444">
              <w:rPr>
                <w:noProof/>
                <w:webHidden/>
              </w:rPr>
              <w:fldChar w:fldCharType="separate"/>
            </w:r>
            <w:r w:rsidR="00AA0444">
              <w:rPr>
                <w:noProof/>
                <w:webHidden/>
              </w:rPr>
              <w:t>2</w:t>
            </w:r>
            <w:r w:rsidR="00AA0444">
              <w:rPr>
                <w:noProof/>
                <w:webHidden/>
              </w:rPr>
              <w:fldChar w:fldCharType="end"/>
            </w:r>
          </w:hyperlink>
        </w:p>
        <w:p w14:paraId="5A78B294" w14:textId="48F0F624" w:rsidR="00AA0444" w:rsidRDefault="0094326F">
          <w:pPr>
            <w:pStyle w:val="TOC2"/>
            <w:tabs>
              <w:tab w:val="left" w:pos="1320"/>
            </w:tabs>
            <w:rPr>
              <w:rFonts w:asciiTheme="minorHAnsi" w:eastAsiaTheme="minorEastAsia" w:hAnsiTheme="minorHAnsi" w:cstheme="minorBidi"/>
              <w:noProof/>
              <w:sz w:val="22"/>
              <w:szCs w:val="22"/>
            </w:rPr>
          </w:pPr>
          <w:hyperlink w:anchor="_Toc86780194" w:history="1">
            <w:r w:rsidR="00AA0444" w:rsidRPr="006D32F6">
              <w:rPr>
                <w:rStyle w:val="Hyperlink"/>
                <w:noProof/>
                <w14:scene3d>
                  <w14:camera w14:prst="orthographicFront"/>
                  <w14:lightRig w14:rig="threePt" w14:dir="t">
                    <w14:rot w14:lat="0" w14:lon="0" w14:rev="0"/>
                  </w14:lightRig>
                </w14:scene3d>
              </w:rPr>
              <w:t>1.3</w:t>
            </w:r>
            <w:r w:rsidR="00AA0444">
              <w:rPr>
                <w:rFonts w:asciiTheme="minorHAnsi" w:eastAsiaTheme="minorEastAsia" w:hAnsiTheme="minorHAnsi" w:cstheme="minorBidi"/>
                <w:noProof/>
                <w:sz w:val="22"/>
                <w:szCs w:val="22"/>
              </w:rPr>
              <w:tab/>
            </w:r>
            <w:r w:rsidR="00AA0444" w:rsidRPr="006D32F6">
              <w:rPr>
                <w:rStyle w:val="Hyperlink"/>
                <w:noProof/>
              </w:rPr>
              <w:t>Project Overview</w:t>
            </w:r>
            <w:r w:rsidR="00AA0444">
              <w:rPr>
                <w:noProof/>
                <w:webHidden/>
              </w:rPr>
              <w:tab/>
            </w:r>
            <w:r w:rsidR="00AA0444">
              <w:rPr>
                <w:noProof/>
                <w:webHidden/>
              </w:rPr>
              <w:fldChar w:fldCharType="begin"/>
            </w:r>
            <w:r w:rsidR="00AA0444">
              <w:rPr>
                <w:noProof/>
                <w:webHidden/>
              </w:rPr>
              <w:instrText xml:space="preserve"> PAGEREF _Toc86780194 \h </w:instrText>
            </w:r>
            <w:r w:rsidR="00AA0444">
              <w:rPr>
                <w:noProof/>
                <w:webHidden/>
              </w:rPr>
            </w:r>
            <w:r w:rsidR="00AA0444">
              <w:rPr>
                <w:noProof/>
                <w:webHidden/>
              </w:rPr>
              <w:fldChar w:fldCharType="separate"/>
            </w:r>
            <w:r w:rsidR="00AA0444">
              <w:rPr>
                <w:noProof/>
                <w:webHidden/>
              </w:rPr>
              <w:t>3</w:t>
            </w:r>
            <w:r w:rsidR="00AA0444">
              <w:rPr>
                <w:noProof/>
                <w:webHidden/>
              </w:rPr>
              <w:fldChar w:fldCharType="end"/>
            </w:r>
          </w:hyperlink>
        </w:p>
        <w:p w14:paraId="6367BC51" w14:textId="151454C9"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199" w:history="1">
            <w:r w:rsidR="00AA0444" w:rsidRPr="006D32F6">
              <w:rPr>
                <w:rStyle w:val="Hyperlink"/>
                <w:noProof/>
                <w14:scene3d>
                  <w14:camera w14:prst="orthographicFront"/>
                  <w14:lightRig w14:rig="threePt" w14:dir="t">
                    <w14:rot w14:lat="0" w14:lon="0" w14:rev="0"/>
                  </w14:lightRig>
                </w14:scene3d>
              </w:rPr>
              <w:t>1.3.1</w:t>
            </w:r>
            <w:r w:rsidR="00AA0444">
              <w:rPr>
                <w:rFonts w:asciiTheme="minorHAnsi" w:eastAsiaTheme="minorEastAsia" w:hAnsiTheme="minorHAnsi" w:cstheme="minorBidi"/>
                <w:noProof/>
                <w:sz w:val="22"/>
                <w:szCs w:val="22"/>
              </w:rPr>
              <w:tab/>
            </w:r>
            <w:r w:rsidR="00AA0444" w:rsidRPr="006D32F6">
              <w:rPr>
                <w:rStyle w:val="Hyperlink"/>
                <w:noProof/>
              </w:rPr>
              <w:t>The Problem</w:t>
            </w:r>
            <w:r w:rsidR="00AA0444">
              <w:rPr>
                <w:noProof/>
                <w:webHidden/>
              </w:rPr>
              <w:tab/>
            </w:r>
            <w:r w:rsidR="00AA0444">
              <w:rPr>
                <w:noProof/>
                <w:webHidden/>
              </w:rPr>
              <w:fldChar w:fldCharType="begin"/>
            </w:r>
            <w:r w:rsidR="00AA0444">
              <w:rPr>
                <w:noProof/>
                <w:webHidden/>
              </w:rPr>
              <w:instrText xml:space="preserve"> PAGEREF _Toc86780199 \h </w:instrText>
            </w:r>
            <w:r w:rsidR="00AA0444">
              <w:rPr>
                <w:noProof/>
                <w:webHidden/>
              </w:rPr>
            </w:r>
            <w:r w:rsidR="00AA0444">
              <w:rPr>
                <w:noProof/>
                <w:webHidden/>
              </w:rPr>
              <w:fldChar w:fldCharType="separate"/>
            </w:r>
            <w:r w:rsidR="00AA0444">
              <w:rPr>
                <w:noProof/>
                <w:webHidden/>
              </w:rPr>
              <w:t>3</w:t>
            </w:r>
            <w:r w:rsidR="00AA0444">
              <w:rPr>
                <w:noProof/>
                <w:webHidden/>
              </w:rPr>
              <w:fldChar w:fldCharType="end"/>
            </w:r>
          </w:hyperlink>
        </w:p>
        <w:p w14:paraId="1DB0667D" w14:textId="636A5B5F"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00" w:history="1">
            <w:r w:rsidR="00AA0444" w:rsidRPr="006D32F6">
              <w:rPr>
                <w:rStyle w:val="Hyperlink"/>
                <w:noProof/>
                <w14:scene3d>
                  <w14:camera w14:prst="orthographicFront"/>
                  <w14:lightRig w14:rig="threePt" w14:dir="t">
                    <w14:rot w14:lat="0" w14:lon="0" w14:rev="0"/>
                  </w14:lightRig>
                </w14:scene3d>
              </w:rPr>
              <w:t>1.3.2</w:t>
            </w:r>
            <w:r w:rsidR="00AA0444">
              <w:rPr>
                <w:rFonts w:asciiTheme="minorHAnsi" w:eastAsiaTheme="minorEastAsia" w:hAnsiTheme="minorHAnsi" w:cstheme="minorBidi"/>
                <w:noProof/>
                <w:sz w:val="22"/>
                <w:szCs w:val="22"/>
              </w:rPr>
              <w:tab/>
            </w:r>
            <w:r w:rsidR="00AA0444" w:rsidRPr="006D32F6">
              <w:rPr>
                <w:rStyle w:val="Hyperlink"/>
                <w:noProof/>
              </w:rPr>
              <w:t>The Required Features</w:t>
            </w:r>
            <w:r w:rsidR="00AA0444">
              <w:rPr>
                <w:noProof/>
                <w:webHidden/>
              </w:rPr>
              <w:tab/>
            </w:r>
            <w:r w:rsidR="00AA0444">
              <w:rPr>
                <w:noProof/>
                <w:webHidden/>
              </w:rPr>
              <w:fldChar w:fldCharType="begin"/>
            </w:r>
            <w:r w:rsidR="00AA0444">
              <w:rPr>
                <w:noProof/>
                <w:webHidden/>
              </w:rPr>
              <w:instrText xml:space="preserve"> PAGEREF _Toc86780200 \h </w:instrText>
            </w:r>
            <w:r w:rsidR="00AA0444">
              <w:rPr>
                <w:noProof/>
                <w:webHidden/>
              </w:rPr>
            </w:r>
            <w:r w:rsidR="00AA0444">
              <w:rPr>
                <w:noProof/>
                <w:webHidden/>
              </w:rPr>
              <w:fldChar w:fldCharType="separate"/>
            </w:r>
            <w:r w:rsidR="00AA0444">
              <w:rPr>
                <w:noProof/>
                <w:webHidden/>
              </w:rPr>
              <w:t>4</w:t>
            </w:r>
            <w:r w:rsidR="00AA0444">
              <w:rPr>
                <w:noProof/>
                <w:webHidden/>
              </w:rPr>
              <w:fldChar w:fldCharType="end"/>
            </w:r>
          </w:hyperlink>
        </w:p>
        <w:p w14:paraId="135894F1" w14:textId="6D7D80B9"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01" w:history="1">
            <w:r w:rsidR="00AA0444" w:rsidRPr="006D32F6">
              <w:rPr>
                <w:rStyle w:val="Hyperlink"/>
                <w:noProof/>
                <w14:scene3d>
                  <w14:camera w14:prst="orthographicFront"/>
                  <w14:lightRig w14:rig="threePt" w14:dir="t">
                    <w14:rot w14:lat="0" w14:lon="0" w14:rev="0"/>
                  </w14:lightRig>
                </w14:scene3d>
              </w:rPr>
              <w:t>1.3.3</w:t>
            </w:r>
            <w:r w:rsidR="00AA0444">
              <w:rPr>
                <w:rFonts w:asciiTheme="minorHAnsi" w:eastAsiaTheme="minorEastAsia" w:hAnsiTheme="minorHAnsi" w:cstheme="minorBidi"/>
                <w:noProof/>
                <w:sz w:val="22"/>
                <w:szCs w:val="22"/>
              </w:rPr>
              <w:tab/>
            </w:r>
            <w:r w:rsidR="00AA0444" w:rsidRPr="006D32F6">
              <w:rPr>
                <w:rStyle w:val="Hyperlink"/>
                <w:noProof/>
              </w:rPr>
              <w:t>The Activities Needed by Students</w:t>
            </w:r>
            <w:r w:rsidR="00AA0444">
              <w:rPr>
                <w:noProof/>
                <w:webHidden/>
              </w:rPr>
              <w:tab/>
            </w:r>
            <w:r w:rsidR="00AA0444">
              <w:rPr>
                <w:noProof/>
                <w:webHidden/>
              </w:rPr>
              <w:fldChar w:fldCharType="begin"/>
            </w:r>
            <w:r w:rsidR="00AA0444">
              <w:rPr>
                <w:noProof/>
                <w:webHidden/>
              </w:rPr>
              <w:instrText xml:space="preserve"> PAGEREF _Toc86780201 \h </w:instrText>
            </w:r>
            <w:r w:rsidR="00AA0444">
              <w:rPr>
                <w:noProof/>
                <w:webHidden/>
              </w:rPr>
            </w:r>
            <w:r w:rsidR="00AA0444">
              <w:rPr>
                <w:noProof/>
                <w:webHidden/>
              </w:rPr>
              <w:fldChar w:fldCharType="separate"/>
            </w:r>
            <w:r w:rsidR="00AA0444">
              <w:rPr>
                <w:noProof/>
                <w:webHidden/>
              </w:rPr>
              <w:t>5</w:t>
            </w:r>
            <w:r w:rsidR="00AA0444">
              <w:rPr>
                <w:noProof/>
                <w:webHidden/>
              </w:rPr>
              <w:fldChar w:fldCharType="end"/>
            </w:r>
          </w:hyperlink>
        </w:p>
        <w:p w14:paraId="4856989F" w14:textId="206C501B"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02" w:history="1">
            <w:r w:rsidR="00AA0444" w:rsidRPr="006D32F6">
              <w:rPr>
                <w:rStyle w:val="Hyperlink"/>
                <w:noProof/>
                <w14:scene3d>
                  <w14:camera w14:prst="orthographicFront"/>
                  <w14:lightRig w14:rig="threePt" w14:dir="t">
                    <w14:rot w14:lat="0" w14:lon="0" w14:rev="0"/>
                  </w14:lightRig>
                </w14:scene3d>
              </w:rPr>
              <w:t>1.3.4</w:t>
            </w:r>
            <w:r w:rsidR="00AA0444">
              <w:rPr>
                <w:rFonts w:asciiTheme="minorHAnsi" w:eastAsiaTheme="minorEastAsia" w:hAnsiTheme="minorHAnsi" w:cstheme="minorBidi"/>
                <w:noProof/>
                <w:sz w:val="22"/>
                <w:szCs w:val="22"/>
              </w:rPr>
              <w:tab/>
            </w:r>
            <w:r w:rsidR="00AA0444" w:rsidRPr="006D32F6">
              <w:rPr>
                <w:rStyle w:val="Hyperlink"/>
                <w:noProof/>
              </w:rPr>
              <w:t>Revenue Scheme</w:t>
            </w:r>
            <w:r w:rsidR="00AA0444">
              <w:rPr>
                <w:noProof/>
                <w:webHidden/>
              </w:rPr>
              <w:tab/>
            </w:r>
            <w:r w:rsidR="00AA0444">
              <w:rPr>
                <w:noProof/>
                <w:webHidden/>
              </w:rPr>
              <w:fldChar w:fldCharType="begin"/>
            </w:r>
            <w:r w:rsidR="00AA0444">
              <w:rPr>
                <w:noProof/>
                <w:webHidden/>
              </w:rPr>
              <w:instrText xml:space="preserve"> PAGEREF _Toc86780202 \h </w:instrText>
            </w:r>
            <w:r w:rsidR="00AA0444">
              <w:rPr>
                <w:noProof/>
                <w:webHidden/>
              </w:rPr>
            </w:r>
            <w:r w:rsidR="00AA0444">
              <w:rPr>
                <w:noProof/>
                <w:webHidden/>
              </w:rPr>
              <w:fldChar w:fldCharType="separate"/>
            </w:r>
            <w:r w:rsidR="00AA0444">
              <w:rPr>
                <w:noProof/>
                <w:webHidden/>
              </w:rPr>
              <w:t>6</w:t>
            </w:r>
            <w:r w:rsidR="00AA0444">
              <w:rPr>
                <w:noProof/>
                <w:webHidden/>
              </w:rPr>
              <w:fldChar w:fldCharType="end"/>
            </w:r>
          </w:hyperlink>
        </w:p>
        <w:p w14:paraId="3D29F902" w14:textId="1562431F"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03" w:history="1">
            <w:r w:rsidR="00AA0444" w:rsidRPr="006D32F6">
              <w:rPr>
                <w:rStyle w:val="Hyperlink"/>
                <w:noProof/>
                <w14:scene3d>
                  <w14:camera w14:prst="orthographicFront"/>
                  <w14:lightRig w14:rig="threePt" w14:dir="t">
                    <w14:rot w14:lat="0" w14:lon="0" w14:rev="0"/>
                  </w14:lightRig>
                </w14:scene3d>
              </w:rPr>
              <w:t>1.3.5</w:t>
            </w:r>
            <w:r w:rsidR="00AA0444">
              <w:rPr>
                <w:rFonts w:asciiTheme="minorHAnsi" w:eastAsiaTheme="minorEastAsia" w:hAnsiTheme="minorHAnsi" w:cstheme="minorBidi"/>
                <w:noProof/>
                <w:sz w:val="22"/>
                <w:szCs w:val="22"/>
              </w:rPr>
              <w:tab/>
            </w:r>
            <w:r w:rsidR="00AA0444" w:rsidRPr="006D32F6">
              <w:rPr>
                <w:rStyle w:val="Hyperlink"/>
                <w:noProof/>
              </w:rPr>
              <w:t>The Website Current Limitations &amp; Features to Come</w:t>
            </w:r>
            <w:r w:rsidR="00AA0444">
              <w:rPr>
                <w:noProof/>
                <w:webHidden/>
              </w:rPr>
              <w:tab/>
            </w:r>
            <w:r w:rsidR="00AA0444">
              <w:rPr>
                <w:noProof/>
                <w:webHidden/>
              </w:rPr>
              <w:fldChar w:fldCharType="begin"/>
            </w:r>
            <w:r w:rsidR="00AA0444">
              <w:rPr>
                <w:noProof/>
                <w:webHidden/>
              </w:rPr>
              <w:instrText xml:space="preserve"> PAGEREF _Toc86780203 \h </w:instrText>
            </w:r>
            <w:r w:rsidR="00AA0444">
              <w:rPr>
                <w:noProof/>
                <w:webHidden/>
              </w:rPr>
            </w:r>
            <w:r w:rsidR="00AA0444">
              <w:rPr>
                <w:noProof/>
                <w:webHidden/>
              </w:rPr>
              <w:fldChar w:fldCharType="separate"/>
            </w:r>
            <w:r w:rsidR="00AA0444">
              <w:rPr>
                <w:noProof/>
                <w:webHidden/>
              </w:rPr>
              <w:t>6</w:t>
            </w:r>
            <w:r w:rsidR="00AA0444">
              <w:rPr>
                <w:noProof/>
                <w:webHidden/>
              </w:rPr>
              <w:fldChar w:fldCharType="end"/>
            </w:r>
          </w:hyperlink>
        </w:p>
        <w:p w14:paraId="0E429520" w14:textId="40AF6B31" w:rsidR="00AA0444" w:rsidRDefault="0094326F">
          <w:pPr>
            <w:pStyle w:val="TOC2"/>
            <w:tabs>
              <w:tab w:val="left" w:pos="1320"/>
            </w:tabs>
            <w:rPr>
              <w:rFonts w:asciiTheme="minorHAnsi" w:eastAsiaTheme="minorEastAsia" w:hAnsiTheme="minorHAnsi" w:cstheme="minorBidi"/>
              <w:noProof/>
              <w:sz w:val="22"/>
              <w:szCs w:val="22"/>
            </w:rPr>
          </w:pPr>
          <w:hyperlink w:anchor="_Toc86780204" w:history="1">
            <w:r w:rsidR="00AA0444" w:rsidRPr="006D32F6">
              <w:rPr>
                <w:rStyle w:val="Hyperlink"/>
                <w:noProof/>
                <w14:scene3d>
                  <w14:camera w14:prst="orthographicFront"/>
                  <w14:lightRig w14:rig="threePt" w14:dir="t">
                    <w14:rot w14:lat="0" w14:lon="0" w14:rev="0"/>
                  </w14:lightRig>
                </w14:scene3d>
              </w:rPr>
              <w:t>1.4</w:t>
            </w:r>
            <w:r w:rsidR="00AA0444">
              <w:rPr>
                <w:rFonts w:asciiTheme="minorHAnsi" w:eastAsiaTheme="minorEastAsia" w:hAnsiTheme="minorHAnsi" w:cstheme="minorBidi"/>
                <w:noProof/>
                <w:sz w:val="22"/>
                <w:szCs w:val="22"/>
              </w:rPr>
              <w:tab/>
            </w:r>
            <w:r w:rsidR="00AA0444" w:rsidRPr="006D32F6">
              <w:rPr>
                <w:rStyle w:val="Hyperlink"/>
                <w:noProof/>
              </w:rPr>
              <w:t>The Website Code Overview &amp; Documentation</w:t>
            </w:r>
            <w:r w:rsidR="00AA0444">
              <w:rPr>
                <w:noProof/>
                <w:webHidden/>
              </w:rPr>
              <w:tab/>
            </w:r>
            <w:r w:rsidR="00AA0444">
              <w:rPr>
                <w:noProof/>
                <w:webHidden/>
              </w:rPr>
              <w:fldChar w:fldCharType="begin"/>
            </w:r>
            <w:r w:rsidR="00AA0444">
              <w:rPr>
                <w:noProof/>
                <w:webHidden/>
              </w:rPr>
              <w:instrText xml:space="preserve"> PAGEREF _Toc86780204 \h </w:instrText>
            </w:r>
            <w:r w:rsidR="00AA0444">
              <w:rPr>
                <w:noProof/>
                <w:webHidden/>
              </w:rPr>
            </w:r>
            <w:r w:rsidR="00AA0444">
              <w:rPr>
                <w:noProof/>
                <w:webHidden/>
              </w:rPr>
              <w:fldChar w:fldCharType="separate"/>
            </w:r>
            <w:r w:rsidR="00AA0444">
              <w:rPr>
                <w:noProof/>
                <w:webHidden/>
              </w:rPr>
              <w:t>7</w:t>
            </w:r>
            <w:r w:rsidR="00AA0444">
              <w:rPr>
                <w:noProof/>
                <w:webHidden/>
              </w:rPr>
              <w:fldChar w:fldCharType="end"/>
            </w:r>
          </w:hyperlink>
        </w:p>
        <w:p w14:paraId="2B5FA679" w14:textId="4CF5AB40" w:rsidR="00AA0444" w:rsidRDefault="0094326F">
          <w:pPr>
            <w:pStyle w:val="TOC2"/>
            <w:tabs>
              <w:tab w:val="left" w:pos="1320"/>
            </w:tabs>
            <w:rPr>
              <w:rFonts w:asciiTheme="minorHAnsi" w:eastAsiaTheme="minorEastAsia" w:hAnsiTheme="minorHAnsi" w:cstheme="minorBidi"/>
              <w:noProof/>
              <w:sz w:val="22"/>
              <w:szCs w:val="22"/>
            </w:rPr>
          </w:pPr>
          <w:hyperlink w:anchor="_Toc86780205" w:history="1">
            <w:r w:rsidR="00AA0444" w:rsidRPr="006D32F6">
              <w:rPr>
                <w:rStyle w:val="Hyperlink"/>
                <w:noProof/>
                <w14:scene3d>
                  <w14:camera w14:prst="orthographicFront"/>
                  <w14:lightRig w14:rig="threePt" w14:dir="t">
                    <w14:rot w14:lat="0" w14:lon="0" w14:rev="0"/>
                  </w14:lightRig>
                </w14:scene3d>
              </w:rPr>
              <w:t>1.5</w:t>
            </w:r>
            <w:r w:rsidR="00AA0444">
              <w:rPr>
                <w:rFonts w:asciiTheme="minorHAnsi" w:eastAsiaTheme="minorEastAsia" w:hAnsiTheme="minorHAnsi" w:cstheme="minorBidi"/>
                <w:noProof/>
                <w:sz w:val="22"/>
                <w:szCs w:val="22"/>
              </w:rPr>
              <w:tab/>
            </w:r>
            <w:r w:rsidR="00AA0444" w:rsidRPr="006D32F6">
              <w:rPr>
                <w:rStyle w:val="Hyperlink"/>
                <w:noProof/>
              </w:rPr>
              <w:t>Project Prototype</w:t>
            </w:r>
            <w:r w:rsidR="00AA0444">
              <w:rPr>
                <w:noProof/>
                <w:webHidden/>
              </w:rPr>
              <w:tab/>
            </w:r>
            <w:r w:rsidR="00AA0444">
              <w:rPr>
                <w:noProof/>
                <w:webHidden/>
              </w:rPr>
              <w:fldChar w:fldCharType="begin"/>
            </w:r>
            <w:r w:rsidR="00AA0444">
              <w:rPr>
                <w:noProof/>
                <w:webHidden/>
              </w:rPr>
              <w:instrText xml:space="preserve"> PAGEREF _Toc86780205 \h </w:instrText>
            </w:r>
            <w:r w:rsidR="00AA0444">
              <w:rPr>
                <w:noProof/>
                <w:webHidden/>
              </w:rPr>
            </w:r>
            <w:r w:rsidR="00AA0444">
              <w:rPr>
                <w:noProof/>
                <w:webHidden/>
              </w:rPr>
              <w:fldChar w:fldCharType="separate"/>
            </w:r>
            <w:r w:rsidR="00AA0444">
              <w:rPr>
                <w:noProof/>
                <w:webHidden/>
              </w:rPr>
              <w:t>24</w:t>
            </w:r>
            <w:r w:rsidR="00AA0444">
              <w:rPr>
                <w:noProof/>
                <w:webHidden/>
              </w:rPr>
              <w:fldChar w:fldCharType="end"/>
            </w:r>
          </w:hyperlink>
        </w:p>
        <w:p w14:paraId="0F822C21" w14:textId="7E8A3279" w:rsidR="00AA0444" w:rsidRDefault="0094326F">
          <w:pPr>
            <w:pStyle w:val="TOC2"/>
            <w:tabs>
              <w:tab w:val="left" w:pos="1320"/>
            </w:tabs>
            <w:rPr>
              <w:rFonts w:asciiTheme="minorHAnsi" w:eastAsiaTheme="minorEastAsia" w:hAnsiTheme="minorHAnsi" w:cstheme="minorBidi"/>
              <w:noProof/>
              <w:sz w:val="22"/>
              <w:szCs w:val="22"/>
            </w:rPr>
          </w:pPr>
          <w:hyperlink w:anchor="_Toc86780206" w:history="1">
            <w:r w:rsidR="00AA0444" w:rsidRPr="006D32F6">
              <w:rPr>
                <w:rStyle w:val="Hyperlink"/>
                <w:noProof/>
                <w14:scene3d>
                  <w14:camera w14:prst="orthographicFront"/>
                  <w14:lightRig w14:rig="threePt" w14:dir="t">
                    <w14:rot w14:lat="0" w14:lon="0" w14:rev="0"/>
                  </w14:lightRig>
                </w14:scene3d>
              </w:rPr>
              <w:t>1.6</w:t>
            </w:r>
            <w:r w:rsidR="00AA0444">
              <w:rPr>
                <w:rFonts w:asciiTheme="minorHAnsi" w:eastAsiaTheme="minorEastAsia" w:hAnsiTheme="minorHAnsi" w:cstheme="minorBidi"/>
                <w:noProof/>
                <w:sz w:val="22"/>
                <w:szCs w:val="22"/>
              </w:rPr>
              <w:tab/>
            </w:r>
            <w:r w:rsidR="00AA0444" w:rsidRPr="006D32F6">
              <w:rPr>
                <w:rStyle w:val="Hyperlink"/>
                <w:noProof/>
              </w:rPr>
              <w:t>Competitors Survey</w:t>
            </w:r>
            <w:r w:rsidR="00AA0444">
              <w:rPr>
                <w:noProof/>
                <w:webHidden/>
              </w:rPr>
              <w:tab/>
            </w:r>
            <w:r w:rsidR="00AA0444">
              <w:rPr>
                <w:noProof/>
                <w:webHidden/>
              </w:rPr>
              <w:fldChar w:fldCharType="begin"/>
            </w:r>
            <w:r w:rsidR="00AA0444">
              <w:rPr>
                <w:noProof/>
                <w:webHidden/>
              </w:rPr>
              <w:instrText xml:space="preserve"> PAGEREF _Toc86780206 \h </w:instrText>
            </w:r>
            <w:r w:rsidR="00AA0444">
              <w:rPr>
                <w:noProof/>
                <w:webHidden/>
              </w:rPr>
            </w:r>
            <w:r w:rsidR="00AA0444">
              <w:rPr>
                <w:noProof/>
                <w:webHidden/>
              </w:rPr>
              <w:fldChar w:fldCharType="separate"/>
            </w:r>
            <w:r w:rsidR="00AA0444">
              <w:rPr>
                <w:noProof/>
                <w:webHidden/>
              </w:rPr>
              <w:t>26</w:t>
            </w:r>
            <w:r w:rsidR="00AA0444">
              <w:rPr>
                <w:noProof/>
                <w:webHidden/>
              </w:rPr>
              <w:fldChar w:fldCharType="end"/>
            </w:r>
          </w:hyperlink>
        </w:p>
        <w:p w14:paraId="0FE39BFF" w14:textId="5822F850"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10" w:history="1">
            <w:r w:rsidR="00AA0444" w:rsidRPr="006D32F6">
              <w:rPr>
                <w:rStyle w:val="Hyperlink"/>
                <w:noProof/>
                <w14:scene3d>
                  <w14:camera w14:prst="orthographicFront"/>
                  <w14:lightRig w14:rig="threePt" w14:dir="t">
                    <w14:rot w14:lat="0" w14:lon="0" w14:rev="0"/>
                  </w14:lightRig>
                </w14:scene3d>
              </w:rPr>
              <w:t>1.6.1</w:t>
            </w:r>
            <w:r w:rsidR="00AA0444">
              <w:rPr>
                <w:rFonts w:asciiTheme="minorHAnsi" w:eastAsiaTheme="minorEastAsia" w:hAnsiTheme="minorHAnsi" w:cstheme="minorBidi"/>
                <w:noProof/>
                <w:sz w:val="22"/>
                <w:szCs w:val="22"/>
              </w:rPr>
              <w:tab/>
            </w:r>
            <w:r w:rsidR="00AA0444" w:rsidRPr="006D32F6">
              <w:rPr>
                <w:rStyle w:val="Hyperlink"/>
                <w:noProof/>
              </w:rPr>
              <w:t>Chegg</w:t>
            </w:r>
            <w:r w:rsidR="00AA0444">
              <w:rPr>
                <w:noProof/>
                <w:webHidden/>
              </w:rPr>
              <w:tab/>
            </w:r>
            <w:r w:rsidR="00AA0444">
              <w:rPr>
                <w:noProof/>
                <w:webHidden/>
              </w:rPr>
              <w:fldChar w:fldCharType="begin"/>
            </w:r>
            <w:r w:rsidR="00AA0444">
              <w:rPr>
                <w:noProof/>
                <w:webHidden/>
              </w:rPr>
              <w:instrText xml:space="preserve"> PAGEREF _Toc86780210 \h </w:instrText>
            </w:r>
            <w:r w:rsidR="00AA0444">
              <w:rPr>
                <w:noProof/>
                <w:webHidden/>
              </w:rPr>
            </w:r>
            <w:r w:rsidR="00AA0444">
              <w:rPr>
                <w:noProof/>
                <w:webHidden/>
              </w:rPr>
              <w:fldChar w:fldCharType="separate"/>
            </w:r>
            <w:r w:rsidR="00AA0444">
              <w:rPr>
                <w:noProof/>
                <w:webHidden/>
              </w:rPr>
              <w:t>27</w:t>
            </w:r>
            <w:r w:rsidR="00AA0444">
              <w:rPr>
                <w:noProof/>
                <w:webHidden/>
              </w:rPr>
              <w:fldChar w:fldCharType="end"/>
            </w:r>
          </w:hyperlink>
        </w:p>
        <w:p w14:paraId="29E44D58" w14:textId="2B24E457"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11" w:history="1">
            <w:r w:rsidR="00AA0444" w:rsidRPr="006D32F6">
              <w:rPr>
                <w:rStyle w:val="Hyperlink"/>
                <w:noProof/>
                <w14:scene3d>
                  <w14:camera w14:prst="orthographicFront"/>
                  <w14:lightRig w14:rig="threePt" w14:dir="t">
                    <w14:rot w14:lat="0" w14:lon="0" w14:rev="0"/>
                  </w14:lightRig>
                </w14:scene3d>
              </w:rPr>
              <w:t>1.6.2</w:t>
            </w:r>
            <w:r w:rsidR="00AA0444">
              <w:rPr>
                <w:rFonts w:asciiTheme="minorHAnsi" w:eastAsiaTheme="minorEastAsia" w:hAnsiTheme="minorHAnsi" w:cstheme="minorBidi"/>
                <w:noProof/>
                <w:sz w:val="22"/>
                <w:szCs w:val="22"/>
              </w:rPr>
              <w:tab/>
            </w:r>
            <w:r w:rsidR="00AA0444" w:rsidRPr="006D32F6">
              <w:rPr>
                <w:rStyle w:val="Hyperlink"/>
                <w:noProof/>
              </w:rPr>
              <w:t>CourseHero</w:t>
            </w:r>
            <w:r w:rsidR="00AA0444">
              <w:rPr>
                <w:noProof/>
                <w:webHidden/>
              </w:rPr>
              <w:tab/>
            </w:r>
            <w:r w:rsidR="00AA0444">
              <w:rPr>
                <w:noProof/>
                <w:webHidden/>
              </w:rPr>
              <w:fldChar w:fldCharType="begin"/>
            </w:r>
            <w:r w:rsidR="00AA0444">
              <w:rPr>
                <w:noProof/>
                <w:webHidden/>
              </w:rPr>
              <w:instrText xml:space="preserve"> PAGEREF _Toc86780211 \h </w:instrText>
            </w:r>
            <w:r w:rsidR="00AA0444">
              <w:rPr>
                <w:noProof/>
                <w:webHidden/>
              </w:rPr>
            </w:r>
            <w:r w:rsidR="00AA0444">
              <w:rPr>
                <w:noProof/>
                <w:webHidden/>
              </w:rPr>
              <w:fldChar w:fldCharType="separate"/>
            </w:r>
            <w:r w:rsidR="00AA0444">
              <w:rPr>
                <w:noProof/>
                <w:webHidden/>
              </w:rPr>
              <w:t>29</w:t>
            </w:r>
            <w:r w:rsidR="00AA0444">
              <w:rPr>
                <w:noProof/>
                <w:webHidden/>
              </w:rPr>
              <w:fldChar w:fldCharType="end"/>
            </w:r>
          </w:hyperlink>
        </w:p>
        <w:p w14:paraId="3677FC4A" w14:textId="35C7A7BB"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12" w:history="1">
            <w:r w:rsidR="00AA0444" w:rsidRPr="006D32F6">
              <w:rPr>
                <w:rStyle w:val="Hyperlink"/>
                <w:noProof/>
                <w14:scene3d>
                  <w14:camera w14:prst="orthographicFront"/>
                  <w14:lightRig w14:rig="threePt" w14:dir="t">
                    <w14:rot w14:lat="0" w14:lon="0" w14:rev="0"/>
                  </w14:lightRig>
                </w14:scene3d>
              </w:rPr>
              <w:t>1.6.3</w:t>
            </w:r>
            <w:r w:rsidR="00AA0444">
              <w:rPr>
                <w:rFonts w:asciiTheme="minorHAnsi" w:eastAsiaTheme="minorEastAsia" w:hAnsiTheme="minorHAnsi" w:cstheme="minorBidi"/>
                <w:noProof/>
                <w:sz w:val="22"/>
                <w:szCs w:val="22"/>
              </w:rPr>
              <w:tab/>
            </w:r>
            <w:r w:rsidR="00AA0444" w:rsidRPr="006D32F6">
              <w:rPr>
                <w:rStyle w:val="Hyperlink"/>
                <w:noProof/>
              </w:rPr>
              <w:t>Slader (Now Quizlet)</w:t>
            </w:r>
            <w:r w:rsidR="00AA0444">
              <w:rPr>
                <w:noProof/>
                <w:webHidden/>
              </w:rPr>
              <w:tab/>
            </w:r>
            <w:r w:rsidR="00AA0444">
              <w:rPr>
                <w:noProof/>
                <w:webHidden/>
              </w:rPr>
              <w:fldChar w:fldCharType="begin"/>
            </w:r>
            <w:r w:rsidR="00AA0444">
              <w:rPr>
                <w:noProof/>
                <w:webHidden/>
              </w:rPr>
              <w:instrText xml:space="preserve"> PAGEREF _Toc86780212 \h </w:instrText>
            </w:r>
            <w:r w:rsidR="00AA0444">
              <w:rPr>
                <w:noProof/>
                <w:webHidden/>
              </w:rPr>
            </w:r>
            <w:r w:rsidR="00AA0444">
              <w:rPr>
                <w:noProof/>
                <w:webHidden/>
              </w:rPr>
              <w:fldChar w:fldCharType="separate"/>
            </w:r>
            <w:r w:rsidR="00AA0444">
              <w:rPr>
                <w:noProof/>
                <w:webHidden/>
              </w:rPr>
              <w:t>30</w:t>
            </w:r>
            <w:r w:rsidR="00AA0444">
              <w:rPr>
                <w:noProof/>
                <w:webHidden/>
              </w:rPr>
              <w:fldChar w:fldCharType="end"/>
            </w:r>
          </w:hyperlink>
        </w:p>
        <w:p w14:paraId="34167C20" w14:textId="64F02853" w:rsidR="00AA0444" w:rsidRDefault="0094326F">
          <w:pPr>
            <w:pStyle w:val="TOC3"/>
            <w:tabs>
              <w:tab w:val="left" w:pos="1760"/>
              <w:tab w:val="right" w:leader="dot" w:pos="8630"/>
            </w:tabs>
            <w:rPr>
              <w:rFonts w:asciiTheme="minorHAnsi" w:eastAsiaTheme="minorEastAsia" w:hAnsiTheme="minorHAnsi" w:cstheme="minorBidi"/>
              <w:noProof/>
              <w:sz w:val="22"/>
              <w:szCs w:val="22"/>
            </w:rPr>
          </w:pPr>
          <w:hyperlink w:anchor="_Toc86780213" w:history="1">
            <w:r w:rsidR="00AA0444" w:rsidRPr="006D32F6">
              <w:rPr>
                <w:rStyle w:val="Hyperlink"/>
                <w:noProof/>
                <w14:scene3d>
                  <w14:camera w14:prst="orthographicFront"/>
                  <w14:lightRig w14:rig="threePt" w14:dir="t">
                    <w14:rot w14:lat="0" w14:lon="0" w14:rev="0"/>
                  </w14:lightRig>
                </w14:scene3d>
              </w:rPr>
              <w:t>1.6.4</w:t>
            </w:r>
            <w:r w:rsidR="00AA0444">
              <w:rPr>
                <w:rFonts w:asciiTheme="minorHAnsi" w:eastAsiaTheme="minorEastAsia" w:hAnsiTheme="minorHAnsi" w:cstheme="minorBidi"/>
                <w:noProof/>
                <w:sz w:val="22"/>
                <w:szCs w:val="22"/>
              </w:rPr>
              <w:tab/>
            </w:r>
            <w:r w:rsidR="00AA0444" w:rsidRPr="006D32F6">
              <w:rPr>
                <w:rStyle w:val="Hyperlink"/>
                <w:noProof/>
              </w:rPr>
              <w:t>Differences</w:t>
            </w:r>
            <w:r w:rsidR="00AA0444">
              <w:rPr>
                <w:noProof/>
                <w:webHidden/>
              </w:rPr>
              <w:tab/>
            </w:r>
            <w:r w:rsidR="00AA0444">
              <w:rPr>
                <w:noProof/>
                <w:webHidden/>
              </w:rPr>
              <w:fldChar w:fldCharType="begin"/>
            </w:r>
            <w:r w:rsidR="00AA0444">
              <w:rPr>
                <w:noProof/>
                <w:webHidden/>
              </w:rPr>
              <w:instrText xml:space="preserve"> PAGEREF _Toc86780213 \h </w:instrText>
            </w:r>
            <w:r w:rsidR="00AA0444">
              <w:rPr>
                <w:noProof/>
                <w:webHidden/>
              </w:rPr>
            </w:r>
            <w:r w:rsidR="00AA0444">
              <w:rPr>
                <w:noProof/>
                <w:webHidden/>
              </w:rPr>
              <w:fldChar w:fldCharType="separate"/>
            </w:r>
            <w:r w:rsidR="00AA0444">
              <w:rPr>
                <w:noProof/>
                <w:webHidden/>
              </w:rPr>
              <w:t>31</w:t>
            </w:r>
            <w:r w:rsidR="00AA0444">
              <w:rPr>
                <w:noProof/>
                <w:webHidden/>
              </w:rPr>
              <w:fldChar w:fldCharType="end"/>
            </w:r>
          </w:hyperlink>
        </w:p>
        <w:p w14:paraId="5DA497E9" w14:textId="45888056" w:rsidR="00AA0444" w:rsidRDefault="0094326F">
          <w:pPr>
            <w:pStyle w:val="TOC1"/>
            <w:tabs>
              <w:tab w:val="right" w:leader="dot" w:pos="8630"/>
            </w:tabs>
            <w:rPr>
              <w:rFonts w:asciiTheme="minorHAnsi" w:eastAsiaTheme="minorEastAsia" w:hAnsiTheme="minorHAnsi" w:cstheme="minorBidi"/>
              <w:noProof/>
              <w:sz w:val="22"/>
              <w:szCs w:val="22"/>
            </w:rPr>
          </w:pPr>
          <w:hyperlink w:anchor="_Toc86780214" w:history="1">
            <w:r w:rsidR="00AA0444" w:rsidRPr="006D32F6">
              <w:rPr>
                <w:rStyle w:val="Hyperlink"/>
                <w:noProof/>
              </w:rPr>
              <w:t>References</w:t>
            </w:r>
            <w:r w:rsidR="00AA0444">
              <w:rPr>
                <w:noProof/>
                <w:webHidden/>
              </w:rPr>
              <w:tab/>
            </w:r>
            <w:r w:rsidR="00AA0444">
              <w:rPr>
                <w:noProof/>
                <w:webHidden/>
              </w:rPr>
              <w:fldChar w:fldCharType="begin"/>
            </w:r>
            <w:r w:rsidR="00AA0444">
              <w:rPr>
                <w:noProof/>
                <w:webHidden/>
              </w:rPr>
              <w:instrText xml:space="preserve"> PAGEREF _Toc86780214 \h </w:instrText>
            </w:r>
            <w:r w:rsidR="00AA0444">
              <w:rPr>
                <w:noProof/>
                <w:webHidden/>
              </w:rPr>
            </w:r>
            <w:r w:rsidR="00AA0444">
              <w:rPr>
                <w:noProof/>
                <w:webHidden/>
              </w:rPr>
              <w:fldChar w:fldCharType="separate"/>
            </w:r>
            <w:r w:rsidR="00AA0444">
              <w:rPr>
                <w:noProof/>
                <w:webHidden/>
              </w:rPr>
              <w:t>32</w:t>
            </w:r>
            <w:r w:rsidR="00AA0444">
              <w:rPr>
                <w:noProof/>
                <w:webHidden/>
              </w:rPr>
              <w:fldChar w:fldCharType="end"/>
            </w:r>
          </w:hyperlink>
        </w:p>
        <w:p w14:paraId="64751F67" w14:textId="0E64C001" w:rsidR="007015D0" w:rsidRDefault="007015D0">
          <w:r>
            <w:rPr>
              <w:b/>
              <w:bCs/>
              <w:noProof/>
            </w:rPr>
            <w:fldChar w:fldCharType="end"/>
          </w:r>
        </w:p>
      </w:sdtContent>
    </w:sdt>
    <w:p w14:paraId="7C4291E0" w14:textId="77777777" w:rsidR="00EB0E72" w:rsidRDefault="00EB0E72" w:rsidP="00EB0E72">
      <w:pPr>
        <w:spacing w:before="0" w:after="160" w:line="259" w:lineRule="auto"/>
        <w:ind w:left="0"/>
        <w:jc w:val="left"/>
      </w:pPr>
      <w:r>
        <w:br w:type="page"/>
      </w:r>
    </w:p>
    <w:p w14:paraId="20E327F4" w14:textId="77777777" w:rsidR="00EB0E72" w:rsidRDefault="00EB0E72" w:rsidP="00EB0E72">
      <w:pPr>
        <w:pStyle w:val="Heading1"/>
      </w:pPr>
      <w:bookmarkStart w:id="2" w:name="_Toc86780190"/>
      <w:r>
        <w:lastRenderedPageBreak/>
        <w:t>Table of Figures</w:t>
      </w:r>
      <w:bookmarkEnd w:id="2"/>
    </w:p>
    <w:p w14:paraId="44669E41" w14:textId="2FF0EE52" w:rsidR="00AA0444" w:rsidRDefault="00EB0E72">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86780215" w:history="1">
        <w:r w:rsidR="00AA0444" w:rsidRPr="00BA15A1">
          <w:rPr>
            <w:rStyle w:val="Hyperlink"/>
            <w:noProof/>
          </w:rPr>
          <w:t>Figure 1 – Stylesheet Code Snippet 1</w:t>
        </w:r>
        <w:r w:rsidR="00AA0444">
          <w:rPr>
            <w:noProof/>
            <w:webHidden/>
          </w:rPr>
          <w:tab/>
        </w:r>
        <w:r w:rsidR="00AA0444">
          <w:rPr>
            <w:noProof/>
            <w:webHidden/>
          </w:rPr>
          <w:fldChar w:fldCharType="begin"/>
        </w:r>
        <w:r w:rsidR="00AA0444">
          <w:rPr>
            <w:noProof/>
            <w:webHidden/>
          </w:rPr>
          <w:instrText xml:space="preserve"> PAGEREF _Toc86780215 \h </w:instrText>
        </w:r>
        <w:r w:rsidR="00AA0444">
          <w:rPr>
            <w:noProof/>
            <w:webHidden/>
          </w:rPr>
        </w:r>
        <w:r w:rsidR="00AA0444">
          <w:rPr>
            <w:noProof/>
            <w:webHidden/>
          </w:rPr>
          <w:fldChar w:fldCharType="separate"/>
        </w:r>
        <w:r w:rsidR="00AA0444">
          <w:rPr>
            <w:noProof/>
            <w:webHidden/>
          </w:rPr>
          <w:t>7</w:t>
        </w:r>
        <w:r w:rsidR="00AA0444">
          <w:rPr>
            <w:noProof/>
            <w:webHidden/>
          </w:rPr>
          <w:fldChar w:fldCharType="end"/>
        </w:r>
      </w:hyperlink>
    </w:p>
    <w:p w14:paraId="2FD1FD61" w14:textId="7F1A69B5"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16" w:history="1">
        <w:r w:rsidR="00AA0444" w:rsidRPr="00BA15A1">
          <w:rPr>
            <w:rStyle w:val="Hyperlink"/>
            <w:noProof/>
          </w:rPr>
          <w:t>Figure 2 - Stylesheet Code Snippet 2</w:t>
        </w:r>
        <w:r w:rsidR="00AA0444">
          <w:rPr>
            <w:noProof/>
            <w:webHidden/>
          </w:rPr>
          <w:tab/>
        </w:r>
        <w:r w:rsidR="00AA0444">
          <w:rPr>
            <w:noProof/>
            <w:webHidden/>
          </w:rPr>
          <w:fldChar w:fldCharType="begin"/>
        </w:r>
        <w:r w:rsidR="00AA0444">
          <w:rPr>
            <w:noProof/>
            <w:webHidden/>
          </w:rPr>
          <w:instrText xml:space="preserve"> PAGEREF _Toc86780216 \h </w:instrText>
        </w:r>
        <w:r w:rsidR="00AA0444">
          <w:rPr>
            <w:noProof/>
            <w:webHidden/>
          </w:rPr>
        </w:r>
        <w:r w:rsidR="00AA0444">
          <w:rPr>
            <w:noProof/>
            <w:webHidden/>
          </w:rPr>
          <w:fldChar w:fldCharType="separate"/>
        </w:r>
        <w:r w:rsidR="00AA0444">
          <w:rPr>
            <w:noProof/>
            <w:webHidden/>
          </w:rPr>
          <w:t>8</w:t>
        </w:r>
        <w:r w:rsidR="00AA0444">
          <w:rPr>
            <w:noProof/>
            <w:webHidden/>
          </w:rPr>
          <w:fldChar w:fldCharType="end"/>
        </w:r>
      </w:hyperlink>
    </w:p>
    <w:p w14:paraId="25F23CF2" w14:textId="743DFAFD"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17" w:history="1">
        <w:r w:rsidR="00AA0444" w:rsidRPr="00BA15A1">
          <w:rPr>
            <w:rStyle w:val="Hyperlink"/>
            <w:noProof/>
          </w:rPr>
          <w:t>Figure 3 - Index Page</w:t>
        </w:r>
        <w:r w:rsidR="00AA0444">
          <w:rPr>
            <w:noProof/>
            <w:webHidden/>
          </w:rPr>
          <w:tab/>
        </w:r>
        <w:r w:rsidR="00AA0444">
          <w:rPr>
            <w:noProof/>
            <w:webHidden/>
          </w:rPr>
          <w:fldChar w:fldCharType="begin"/>
        </w:r>
        <w:r w:rsidR="00AA0444">
          <w:rPr>
            <w:noProof/>
            <w:webHidden/>
          </w:rPr>
          <w:instrText xml:space="preserve"> PAGEREF _Toc86780217 \h </w:instrText>
        </w:r>
        <w:r w:rsidR="00AA0444">
          <w:rPr>
            <w:noProof/>
            <w:webHidden/>
          </w:rPr>
        </w:r>
        <w:r w:rsidR="00AA0444">
          <w:rPr>
            <w:noProof/>
            <w:webHidden/>
          </w:rPr>
          <w:fldChar w:fldCharType="separate"/>
        </w:r>
        <w:r w:rsidR="00AA0444">
          <w:rPr>
            <w:noProof/>
            <w:webHidden/>
          </w:rPr>
          <w:t>9</w:t>
        </w:r>
        <w:r w:rsidR="00AA0444">
          <w:rPr>
            <w:noProof/>
            <w:webHidden/>
          </w:rPr>
          <w:fldChar w:fldCharType="end"/>
        </w:r>
      </w:hyperlink>
    </w:p>
    <w:p w14:paraId="5918C70F" w14:textId="6D67EC9E"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18" w:history="1">
        <w:r w:rsidR="00AA0444" w:rsidRPr="00BA15A1">
          <w:rPr>
            <w:rStyle w:val="Hyperlink"/>
            <w:noProof/>
          </w:rPr>
          <w:t>Figure 4 - Index Page Code Snippet 1</w:t>
        </w:r>
        <w:r w:rsidR="00AA0444">
          <w:rPr>
            <w:noProof/>
            <w:webHidden/>
          </w:rPr>
          <w:tab/>
        </w:r>
        <w:r w:rsidR="00AA0444">
          <w:rPr>
            <w:noProof/>
            <w:webHidden/>
          </w:rPr>
          <w:fldChar w:fldCharType="begin"/>
        </w:r>
        <w:r w:rsidR="00AA0444">
          <w:rPr>
            <w:noProof/>
            <w:webHidden/>
          </w:rPr>
          <w:instrText xml:space="preserve"> PAGEREF _Toc86780218 \h </w:instrText>
        </w:r>
        <w:r w:rsidR="00AA0444">
          <w:rPr>
            <w:noProof/>
            <w:webHidden/>
          </w:rPr>
        </w:r>
        <w:r w:rsidR="00AA0444">
          <w:rPr>
            <w:noProof/>
            <w:webHidden/>
          </w:rPr>
          <w:fldChar w:fldCharType="separate"/>
        </w:r>
        <w:r w:rsidR="00AA0444">
          <w:rPr>
            <w:noProof/>
            <w:webHidden/>
          </w:rPr>
          <w:t>10</w:t>
        </w:r>
        <w:r w:rsidR="00AA0444">
          <w:rPr>
            <w:noProof/>
            <w:webHidden/>
          </w:rPr>
          <w:fldChar w:fldCharType="end"/>
        </w:r>
      </w:hyperlink>
    </w:p>
    <w:p w14:paraId="26997EAA" w14:textId="2BD9939B"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19" w:history="1">
        <w:r w:rsidR="00AA0444" w:rsidRPr="00BA15A1">
          <w:rPr>
            <w:rStyle w:val="Hyperlink"/>
            <w:noProof/>
          </w:rPr>
          <w:t>Figure 5 - Index Page Code Snippet 2</w:t>
        </w:r>
        <w:r w:rsidR="00AA0444">
          <w:rPr>
            <w:noProof/>
            <w:webHidden/>
          </w:rPr>
          <w:tab/>
        </w:r>
        <w:r w:rsidR="00AA0444">
          <w:rPr>
            <w:noProof/>
            <w:webHidden/>
          </w:rPr>
          <w:fldChar w:fldCharType="begin"/>
        </w:r>
        <w:r w:rsidR="00AA0444">
          <w:rPr>
            <w:noProof/>
            <w:webHidden/>
          </w:rPr>
          <w:instrText xml:space="preserve"> PAGEREF _Toc86780219 \h </w:instrText>
        </w:r>
        <w:r w:rsidR="00AA0444">
          <w:rPr>
            <w:noProof/>
            <w:webHidden/>
          </w:rPr>
        </w:r>
        <w:r w:rsidR="00AA0444">
          <w:rPr>
            <w:noProof/>
            <w:webHidden/>
          </w:rPr>
          <w:fldChar w:fldCharType="separate"/>
        </w:r>
        <w:r w:rsidR="00AA0444">
          <w:rPr>
            <w:noProof/>
            <w:webHidden/>
          </w:rPr>
          <w:t>11</w:t>
        </w:r>
        <w:r w:rsidR="00AA0444">
          <w:rPr>
            <w:noProof/>
            <w:webHidden/>
          </w:rPr>
          <w:fldChar w:fldCharType="end"/>
        </w:r>
      </w:hyperlink>
    </w:p>
    <w:p w14:paraId="699D0F08" w14:textId="291298A0"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0" w:history="1">
        <w:r w:rsidR="00AA0444" w:rsidRPr="00BA15A1">
          <w:rPr>
            <w:rStyle w:val="Hyperlink"/>
            <w:noProof/>
          </w:rPr>
          <w:t>Figure 6 - Main Footer</w:t>
        </w:r>
        <w:r w:rsidR="00AA0444">
          <w:rPr>
            <w:noProof/>
            <w:webHidden/>
          </w:rPr>
          <w:tab/>
        </w:r>
        <w:r w:rsidR="00AA0444">
          <w:rPr>
            <w:noProof/>
            <w:webHidden/>
          </w:rPr>
          <w:fldChar w:fldCharType="begin"/>
        </w:r>
        <w:r w:rsidR="00AA0444">
          <w:rPr>
            <w:noProof/>
            <w:webHidden/>
          </w:rPr>
          <w:instrText xml:space="preserve"> PAGEREF _Toc86780220 \h </w:instrText>
        </w:r>
        <w:r w:rsidR="00AA0444">
          <w:rPr>
            <w:noProof/>
            <w:webHidden/>
          </w:rPr>
        </w:r>
        <w:r w:rsidR="00AA0444">
          <w:rPr>
            <w:noProof/>
            <w:webHidden/>
          </w:rPr>
          <w:fldChar w:fldCharType="separate"/>
        </w:r>
        <w:r w:rsidR="00AA0444">
          <w:rPr>
            <w:noProof/>
            <w:webHidden/>
          </w:rPr>
          <w:t>11</w:t>
        </w:r>
        <w:r w:rsidR="00AA0444">
          <w:rPr>
            <w:noProof/>
            <w:webHidden/>
          </w:rPr>
          <w:fldChar w:fldCharType="end"/>
        </w:r>
      </w:hyperlink>
    </w:p>
    <w:p w14:paraId="4956867D" w14:textId="5357CDD6"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1" w:history="1">
        <w:r w:rsidR="00AA0444" w:rsidRPr="00BA15A1">
          <w:rPr>
            <w:rStyle w:val="Hyperlink"/>
            <w:noProof/>
          </w:rPr>
          <w:t>Figure 7 - Index Page Code Snippet 3</w:t>
        </w:r>
        <w:r w:rsidR="00AA0444">
          <w:rPr>
            <w:noProof/>
            <w:webHidden/>
          </w:rPr>
          <w:tab/>
        </w:r>
        <w:r w:rsidR="00AA0444">
          <w:rPr>
            <w:noProof/>
            <w:webHidden/>
          </w:rPr>
          <w:fldChar w:fldCharType="begin"/>
        </w:r>
        <w:r w:rsidR="00AA0444">
          <w:rPr>
            <w:noProof/>
            <w:webHidden/>
          </w:rPr>
          <w:instrText xml:space="preserve"> PAGEREF _Toc86780221 \h </w:instrText>
        </w:r>
        <w:r w:rsidR="00AA0444">
          <w:rPr>
            <w:noProof/>
            <w:webHidden/>
          </w:rPr>
        </w:r>
        <w:r w:rsidR="00AA0444">
          <w:rPr>
            <w:noProof/>
            <w:webHidden/>
          </w:rPr>
          <w:fldChar w:fldCharType="separate"/>
        </w:r>
        <w:r w:rsidR="00AA0444">
          <w:rPr>
            <w:noProof/>
            <w:webHidden/>
          </w:rPr>
          <w:t>11</w:t>
        </w:r>
        <w:r w:rsidR="00AA0444">
          <w:rPr>
            <w:noProof/>
            <w:webHidden/>
          </w:rPr>
          <w:fldChar w:fldCharType="end"/>
        </w:r>
      </w:hyperlink>
    </w:p>
    <w:p w14:paraId="1772486C" w14:textId="58793337"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2" w:history="1">
        <w:r w:rsidR="00AA0444" w:rsidRPr="00BA15A1">
          <w:rPr>
            <w:rStyle w:val="Hyperlink"/>
            <w:noProof/>
          </w:rPr>
          <w:t>Figure 8 - Registration Page</w:t>
        </w:r>
        <w:r w:rsidR="00AA0444">
          <w:rPr>
            <w:noProof/>
            <w:webHidden/>
          </w:rPr>
          <w:tab/>
        </w:r>
        <w:r w:rsidR="00AA0444">
          <w:rPr>
            <w:noProof/>
            <w:webHidden/>
          </w:rPr>
          <w:fldChar w:fldCharType="begin"/>
        </w:r>
        <w:r w:rsidR="00AA0444">
          <w:rPr>
            <w:noProof/>
            <w:webHidden/>
          </w:rPr>
          <w:instrText xml:space="preserve"> PAGEREF _Toc86780222 \h </w:instrText>
        </w:r>
        <w:r w:rsidR="00AA0444">
          <w:rPr>
            <w:noProof/>
            <w:webHidden/>
          </w:rPr>
        </w:r>
        <w:r w:rsidR="00AA0444">
          <w:rPr>
            <w:noProof/>
            <w:webHidden/>
          </w:rPr>
          <w:fldChar w:fldCharType="separate"/>
        </w:r>
        <w:r w:rsidR="00AA0444">
          <w:rPr>
            <w:noProof/>
            <w:webHidden/>
          </w:rPr>
          <w:t>12</w:t>
        </w:r>
        <w:r w:rsidR="00AA0444">
          <w:rPr>
            <w:noProof/>
            <w:webHidden/>
          </w:rPr>
          <w:fldChar w:fldCharType="end"/>
        </w:r>
      </w:hyperlink>
    </w:p>
    <w:p w14:paraId="16511700" w14:textId="53AA5E35"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3" w:history="1">
        <w:r w:rsidR="00AA0444" w:rsidRPr="00BA15A1">
          <w:rPr>
            <w:rStyle w:val="Hyperlink"/>
            <w:noProof/>
          </w:rPr>
          <w:t>Figure 9 - Registration Page Code Snippet 1</w:t>
        </w:r>
        <w:r w:rsidR="00AA0444">
          <w:rPr>
            <w:noProof/>
            <w:webHidden/>
          </w:rPr>
          <w:tab/>
        </w:r>
        <w:r w:rsidR="00AA0444">
          <w:rPr>
            <w:noProof/>
            <w:webHidden/>
          </w:rPr>
          <w:fldChar w:fldCharType="begin"/>
        </w:r>
        <w:r w:rsidR="00AA0444">
          <w:rPr>
            <w:noProof/>
            <w:webHidden/>
          </w:rPr>
          <w:instrText xml:space="preserve"> PAGEREF _Toc86780223 \h </w:instrText>
        </w:r>
        <w:r w:rsidR="00AA0444">
          <w:rPr>
            <w:noProof/>
            <w:webHidden/>
          </w:rPr>
        </w:r>
        <w:r w:rsidR="00AA0444">
          <w:rPr>
            <w:noProof/>
            <w:webHidden/>
          </w:rPr>
          <w:fldChar w:fldCharType="separate"/>
        </w:r>
        <w:r w:rsidR="00AA0444">
          <w:rPr>
            <w:noProof/>
            <w:webHidden/>
          </w:rPr>
          <w:t>13</w:t>
        </w:r>
        <w:r w:rsidR="00AA0444">
          <w:rPr>
            <w:noProof/>
            <w:webHidden/>
          </w:rPr>
          <w:fldChar w:fldCharType="end"/>
        </w:r>
      </w:hyperlink>
    </w:p>
    <w:p w14:paraId="3FEC2494" w14:textId="28159F6A"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4" w:history="1">
        <w:r w:rsidR="00AA0444" w:rsidRPr="00BA15A1">
          <w:rPr>
            <w:rStyle w:val="Hyperlink"/>
            <w:noProof/>
          </w:rPr>
          <w:t>Figure 10 - Login Page</w:t>
        </w:r>
        <w:r w:rsidR="00AA0444">
          <w:rPr>
            <w:noProof/>
            <w:webHidden/>
          </w:rPr>
          <w:tab/>
        </w:r>
        <w:r w:rsidR="00AA0444">
          <w:rPr>
            <w:noProof/>
            <w:webHidden/>
          </w:rPr>
          <w:fldChar w:fldCharType="begin"/>
        </w:r>
        <w:r w:rsidR="00AA0444">
          <w:rPr>
            <w:noProof/>
            <w:webHidden/>
          </w:rPr>
          <w:instrText xml:space="preserve"> PAGEREF _Toc86780224 \h </w:instrText>
        </w:r>
        <w:r w:rsidR="00AA0444">
          <w:rPr>
            <w:noProof/>
            <w:webHidden/>
          </w:rPr>
        </w:r>
        <w:r w:rsidR="00AA0444">
          <w:rPr>
            <w:noProof/>
            <w:webHidden/>
          </w:rPr>
          <w:fldChar w:fldCharType="separate"/>
        </w:r>
        <w:r w:rsidR="00AA0444">
          <w:rPr>
            <w:noProof/>
            <w:webHidden/>
          </w:rPr>
          <w:t>15</w:t>
        </w:r>
        <w:r w:rsidR="00AA0444">
          <w:rPr>
            <w:noProof/>
            <w:webHidden/>
          </w:rPr>
          <w:fldChar w:fldCharType="end"/>
        </w:r>
      </w:hyperlink>
    </w:p>
    <w:p w14:paraId="614429D7" w14:textId="42703CC1"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5" w:history="1">
        <w:r w:rsidR="00AA0444" w:rsidRPr="00BA15A1">
          <w:rPr>
            <w:rStyle w:val="Hyperlink"/>
            <w:noProof/>
          </w:rPr>
          <w:t>Figure 11 - Login Page Code Snippet 1</w:t>
        </w:r>
        <w:r w:rsidR="00AA0444">
          <w:rPr>
            <w:noProof/>
            <w:webHidden/>
          </w:rPr>
          <w:tab/>
        </w:r>
        <w:r w:rsidR="00AA0444">
          <w:rPr>
            <w:noProof/>
            <w:webHidden/>
          </w:rPr>
          <w:fldChar w:fldCharType="begin"/>
        </w:r>
        <w:r w:rsidR="00AA0444">
          <w:rPr>
            <w:noProof/>
            <w:webHidden/>
          </w:rPr>
          <w:instrText xml:space="preserve"> PAGEREF _Toc86780225 \h </w:instrText>
        </w:r>
        <w:r w:rsidR="00AA0444">
          <w:rPr>
            <w:noProof/>
            <w:webHidden/>
          </w:rPr>
        </w:r>
        <w:r w:rsidR="00AA0444">
          <w:rPr>
            <w:noProof/>
            <w:webHidden/>
          </w:rPr>
          <w:fldChar w:fldCharType="separate"/>
        </w:r>
        <w:r w:rsidR="00AA0444">
          <w:rPr>
            <w:noProof/>
            <w:webHidden/>
          </w:rPr>
          <w:t>15</w:t>
        </w:r>
        <w:r w:rsidR="00AA0444">
          <w:rPr>
            <w:noProof/>
            <w:webHidden/>
          </w:rPr>
          <w:fldChar w:fldCharType="end"/>
        </w:r>
      </w:hyperlink>
    </w:p>
    <w:p w14:paraId="0F060269" w14:textId="48ACAC25"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6" w:history="1">
        <w:r w:rsidR="00AA0444" w:rsidRPr="00BA15A1">
          <w:rPr>
            <w:rStyle w:val="Hyperlink"/>
            <w:noProof/>
          </w:rPr>
          <w:t>Figure 12 - FAQ Page</w:t>
        </w:r>
        <w:r w:rsidR="00AA0444">
          <w:rPr>
            <w:noProof/>
            <w:webHidden/>
          </w:rPr>
          <w:tab/>
        </w:r>
        <w:r w:rsidR="00AA0444">
          <w:rPr>
            <w:noProof/>
            <w:webHidden/>
          </w:rPr>
          <w:fldChar w:fldCharType="begin"/>
        </w:r>
        <w:r w:rsidR="00AA0444">
          <w:rPr>
            <w:noProof/>
            <w:webHidden/>
          </w:rPr>
          <w:instrText xml:space="preserve"> PAGEREF _Toc86780226 \h </w:instrText>
        </w:r>
        <w:r w:rsidR="00AA0444">
          <w:rPr>
            <w:noProof/>
            <w:webHidden/>
          </w:rPr>
        </w:r>
        <w:r w:rsidR="00AA0444">
          <w:rPr>
            <w:noProof/>
            <w:webHidden/>
          </w:rPr>
          <w:fldChar w:fldCharType="separate"/>
        </w:r>
        <w:r w:rsidR="00AA0444">
          <w:rPr>
            <w:noProof/>
            <w:webHidden/>
          </w:rPr>
          <w:t>16</w:t>
        </w:r>
        <w:r w:rsidR="00AA0444">
          <w:rPr>
            <w:noProof/>
            <w:webHidden/>
          </w:rPr>
          <w:fldChar w:fldCharType="end"/>
        </w:r>
      </w:hyperlink>
    </w:p>
    <w:p w14:paraId="74973FCC" w14:textId="45046259"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7" w:history="1">
        <w:r w:rsidR="00AA0444" w:rsidRPr="00BA15A1">
          <w:rPr>
            <w:rStyle w:val="Hyperlink"/>
            <w:noProof/>
          </w:rPr>
          <w:t>Figure 13 - FAQ Page Code Snippet 1</w:t>
        </w:r>
        <w:r w:rsidR="00AA0444">
          <w:rPr>
            <w:noProof/>
            <w:webHidden/>
          </w:rPr>
          <w:tab/>
        </w:r>
        <w:r w:rsidR="00AA0444">
          <w:rPr>
            <w:noProof/>
            <w:webHidden/>
          </w:rPr>
          <w:fldChar w:fldCharType="begin"/>
        </w:r>
        <w:r w:rsidR="00AA0444">
          <w:rPr>
            <w:noProof/>
            <w:webHidden/>
          </w:rPr>
          <w:instrText xml:space="preserve"> PAGEREF _Toc86780227 \h </w:instrText>
        </w:r>
        <w:r w:rsidR="00AA0444">
          <w:rPr>
            <w:noProof/>
            <w:webHidden/>
          </w:rPr>
        </w:r>
        <w:r w:rsidR="00AA0444">
          <w:rPr>
            <w:noProof/>
            <w:webHidden/>
          </w:rPr>
          <w:fldChar w:fldCharType="separate"/>
        </w:r>
        <w:r w:rsidR="00AA0444">
          <w:rPr>
            <w:noProof/>
            <w:webHidden/>
          </w:rPr>
          <w:t>17</w:t>
        </w:r>
        <w:r w:rsidR="00AA0444">
          <w:rPr>
            <w:noProof/>
            <w:webHidden/>
          </w:rPr>
          <w:fldChar w:fldCharType="end"/>
        </w:r>
      </w:hyperlink>
    </w:p>
    <w:p w14:paraId="69776427" w14:textId="1749CFCF"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8" w:history="1">
        <w:r w:rsidR="00AA0444" w:rsidRPr="00BA15A1">
          <w:rPr>
            <w:rStyle w:val="Hyperlink"/>
            <w:noProof/>
          </w:rPr>
          <w:t>Figure 14 - Reviews Page</w:t>
        </w:r>
        <w:r w:rsidR="00AA0444">
          <w:rPr>
            <w:noProof/>
            <w:webHidden/>
          </w:rPr>
          <w:tab/>
        </w:r>
        <w:r w:rsidR="00AA0444">
          <w:rPr>
            <w:noProof/>
            <w:webHidden/>
          </w:rPr>
          <w:fldChar w:fldCharType="begin"/>
        </w:r>
        <w:r w:rsidR="00AA0444">
          <w:rPr>
            <w:noProof/>
            <w:webHidden/>
          </w:rPr>
          <w:instrText xml:space="preserve"> PAGEREF _Toc86780228 \h </w:instrText>
        </w:r>
        <w:r w:rsidR="00AA0444">
          <w:rPr>
            <w:noProof/>
            <w:webHidden/>
          </w:rPr>
        </w:r>
        <w:r w:rsidR="00AA0444">
          <w:rPr>
            <w:noProof/>
            <w:webHidden/>
          </w:rPr>
          <w:fldChar w:fldCharType="separate"/>
        </w:r>
        <w:r w:rsidR="00AA0444">
          <w:rPr>
            <w:noProof/>
            <w:webHidden/>
          </w:rPr>
          <w:t>19</w:t>
        </w:r>
        <w:r w:rsidR="00AA0444">
          <w:rPr>
            <w:noProof/>
            <w:webHidden/>
          </w:rPr>
          <w:fldChar w:fldCharType="end"/>
        </w:r>
      </w:hyperlink>
    </w:p>
    <w:p w14:paraId="244A0D80" w14:textId="65DDB4E1"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29" w:history="1">
        <w:r w:rsidR="00AA0444" w:rsidRPr="00BA15A1">
          <w:rPr>
            <w:rStyle w:val="Hyperlink"/>
            <w:noProof/>
          </w:rPr>
          <w:t>Figure 15 - Reviews Code Snippet 1</w:t>
        </w:r>
        <w:r w:rsidR="00AA0444">
          <w:rPr>
            <w:noProof/>
            <w:webHidden/>
          </w:rPr>
          <w:tab/>
        </w:r>
        <w:r w:rsidR="00AA0444">
          <w:rPr>
            <w:noProof/>
            <w:webHidden/>
          </w:rPr>
          <w:fldChar w:fldCharType="begin"/>
        </w:r>
        <w:r w:rsidR="00AA0444">
          <w:rPr>
            <w:noProof/>
            <w:webHidden/>
          </w:rPr>
          <w:instrText xml:space="preserve"> PAGEREF _Toc86780229 \h </w:instrText>
        </w:r>
        <w:r w:rsidR="00AA0444">
          <w:rPr>
            <w:noProof/>
            <w:webHidden/>
          </w:rPr>
        </w:r>
        <w:r w:rsidR="00AA0444">
          <w:rPr>
            <w:noProof/>
            <w:webHidden/>
          </w:rPr>
          <w:fldChar w:fldCharType="separate"/>
        </w:r>
        <w:r w:rsidR="00AA0444">
          <w:rPr>
            <w:noProof/>
            <w:webHidden/>
          </w:rPr>
          <w:t>19</w:t>
        </w:r>
        <w:r w:rsidR="00AA0444">
          <w:rPr>
            <w:noProof/>
            <w:webHidden/>
          </w:rPr>
          <w:fldChar w:fldCharType="end"/>
        </w:r>
      </w:hyperlink>
    </w:p>
    <w:p w14:paraId="47F4BF77" w14:textId="3BBB10DF"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0" w:history="1">
        <w:r w:rsidR="00AA0444" w:rsidRPr="00BA15A1">
          <w:rPr>
            <w:rStyle w:val="Hyperlink"/>
            <w:noProof/>
          </w:rPr>
          <w:t>Figure 16 - Math Subject Forum</w:t>
        </w:r>
        <w:r w:rsidR="00AA0444">
          <w:rPr>
            <w:noProof/>
            <w:webHidden/>
          </w:rPr>
          <w:tab/>
        </w:r>
        <w:r w:rsidR="00AA0444">
          <w:rPr>
            <w:noProof/>
            <w:webHidden/>
          </w:rPr>
          <w:fldChar w:fldCharType="begin"/>
        </w:r>
        <w:r w:rsidR="00AA0444">
          <w:rPr>
            <w:noProof/>
            <w:webHidden/>
          </w:rPr>
          <w:instrText xml:space="preserve"> PAGEREF _Toc86780230 \h </w:instrText>
        </w:r>
        <w:r w:rsidR="00AA0444">
          <w:rPr>
            <w:noProof/>
            <w:webHidden/>
          </w:rPr>
        </w:r>
        <w:r w:rsidR="00AA0444">
          <w:rPr>
            <w:noProof/>
            <w:webHidden/>
          </w:rPr>
          <w:fldChar w:fldCharType="separate"/>
        </w:r>
        <w:r w:rsidR="00AA0444">
          <w:rPr>
            <w:noProof/>
            <w:webHidden/>
          </w:rPr>
          <w:t>20</w:t>
        </w:r>
        <w:r w:rsidR="00AA0444">
          <w:rPr>
            <w:noProof/>
            <w:webHidden/>
          </w:rPr>
          <w:fldChar w:fldCharType="end"/>
        </w:r>
      </w:hyperlink>
    </w:p>
    <w:p w14:paraId="13621B83" w14:textId="1782A5B7"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1" w:history="1">
        <w:r w:rsidR="00AA0444" w:rsidRPr="00BA15A1">
          <w:rPr>
            <w:rStyle w:val="Hyperlink"/>
            <w:noProof/>
          </w:rPr>
          <w:t>Figure 17 - Math Subject Code Snippet 1</w:t>
        </w:r>
        <w:r w:rsidR="00AA0444">
          <w:rPr>
            <w:noProof/>
            <w:webHidden/>
          </w:rPr>
          <w:tab/>
        </w:r>
        <w:r w:rsidR="00AA0444">
          <w:rPr>
            <w:noProof/>
            <w:webHidden/>
          </w:rPr>
          <w:fldChar w:fldCharType="begin"/>
        </w:r>
        <w:r w:rsidR="00AA0444">
          <w:rPr>
            <w:noProof/>
            <w:webHidden/>
          </w:rPr>
          <w:instrText xml:space="preserve"> PAGEREF _Toc86780231 \h </w:instrText>
        </w:r>
        <w:r w:rsidR="00AA0444">
          <w:rPr>
            <w:noProof/>
            <w:webHidden/>
          </w:rPr>
        </w:r>
        <w:r w:rsidR="00AA0444">
          <w:rPr>
            <w:noProof/>
            <w:webHidden/>
          </w:rPr>
          <w:fldChar w:fldCharType="separate"/>
        </w:r>
        <w:r w:rsidR="00AA0444">
          <w:rPr>
            <w:noProof/>
            <w:webHidden/>
          </w:rPr>
          <w:t>20</w:t>
        </w:r>
        <w:r w:rsidR="00AA0444">
          <w:rPr>
            <w:noProof/>
            <w:webHidden/>
          </w:rPr>
          <w:fldChar w:fldCharType="end"/>
        </w:r>
      </w:hyperlink>
    </w:p>
    <w:p w14:paraId="35C63DEB" w14:textId="08BEBF31"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2" w:history="1">
        <w:r w:rsidR="00AA0444" w:rsidRPr="00BA15A1">
          <w:rPr>
            <w:rStyle w:val="Hyperlink"/>
            <w:noProof/>
          </w:rPr>
          <w:t>Figure 18 - Math Question One</w:t>
        </w:r>
        <w:r w:rsidR="00AA0444">
          <w:rPr>
            <w:noProof/>
            <w:webHidden/>
          </w:rPr>
          <w:tab/>
        </w:r>
        <w:r w:rsidR="00AA0444">
          <w:rPr>
            <w:noProof/>
            <w:webHidden/>
          </w:rPr>
          <w:fldChar w:fldCharType="begin"/>
        </w:r>
        <w:r w:rsidR="00AA0444">
          <w:rPr>
            <w:noProof/>
            <w:webHidden/>
          </w:rPr>
          <w:instrText xml:space="preserve"> PAGEREF _Toc86780232 \h </w:instrText>
        </w:r>
        <w:r w:rsidR="00AA0444">
          <w:rPr>
            <w:noProof/>
            <w:webHidden/>
          </w:rPr>
        </w:r>
        <w:r w:rsidR="00AA0444">
          <w:rPr>
            <w:noProof/>
            <w:webHidden/>
          </w:rPr>
          <w:fldChar w:fldCharType="separate"/>
        </w:r>
        <w:r w:rsidR="00AA0444">
          <w:rPr>
            <w:noProof/>
            <w:webHidden/>
          </w:rPr>
          <w:t>21</w:t>
        </w:r>
        <w:r w:rsidR="00AA0444">
          <w:rPr>
            <w:noProof/>
            <w:webHidden/>
          </w:rPr>
          <w:fldChar w:fldCharType="end"/>
        </w:r>
      </w:hyperlink>
    </w:p>
    <w:p w14:paraId="1142253C" w14:textId="1066D2FB"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3" w:history="1">
        <w:r w:rsidR="00AA0444" w:rsidRPr="00BA15A1">
          <w:rPr>
            <w:rStyle w:val="Hyperlink"/>
            <w:noProof/>
          </w:rPr>
          <w:t>Figure 19 - Math Question One Code Snippet 1</w:t>
        </w:r>
        <w:r w:rsidR="00AA0444">
          <w:rPr>
            <w:noProof/>
            <w:webHidden/>
          </w:rPr>
          <w:tab/>
        </w:r>
        <w:r w:rsidR="00AA0444">
          <w:rPr>
            <w:noProof/>
            <w:webHidden/>
          </w:rPr>
          <w:fldChar w:fldCharType="begin"/>
        </w:r>
        <w:r w:rsidR="00AA0444">
          <w:rPr>
            <w:noProof/>
            <w:webHidden/>
          </w:rPr>
          <w:instrText xml:space="preserve"> PAGEREF _Toc86780233 \h </w:instrText>
        </w:r>
        <w:r w:rsidR="00AA0444">
          <w:rPr>
            <w:noProof/>
            <w:webHidden/>
          </w:rPr>
        </w:r>
        <w:r w:rsidR="00AA0444">
          <w:rPr>
            <w:noProof/>
            <w:webHidden/>
          </w:rPr>
          <w:fldChar w:fldCharType="separate"/>
        </w:r>
        <w:r w:rsidR="00AA0444">
          <w:rPr>
            <w:noProof/>
            <w:webHidden/>
          </w:rPr>
          <w:t>21</w:t>
        </w:r>
        <w:r w:rsidR="00AA0444">
          <w:rPr>
            <w:noProof/>
            <w:webHidden/>
          </w:rPr>
          <w:fldChar w:fldCharType="end"/>
        </w:r>
      </w:hyperlink>
    </w:p>
    <w:p w14:paraId="319B1F80" w14:textId="70C10065"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4" w:history="1">
        <w:r w:rsidR="00AA0444" w:rsidRPr="00BA15A1">
          <w:rPr>
            <w:rStyle w:val="Hyperlink"/>
            <w:noProof/>
          </w:rPr>
          <w:t>Figure 20 - Network Subject Forum</w:t>
        </w:r>
        <w:r w:rsidR="00AA0444">
          <w:rPr>
            <w:noProof/>
            <w:webHidden/>
          </w:rPr>
          <w:tab/>
        </w:r>
        <w:r w:rsidR="00AA0444">
          <w:rPr>
            <w:noProof/>
            <w:webHidden/>
          </w:rPr>
          <w:fldChar w:fldCharType="begin"/>
        </w:r>
        <w:r w:rsidR="00AA0444">
          <w:rPr>
            <w:noProof/>
            <w:webHidden/>
          </w:rPr>
          <w:instrText xml:space="preserve"> PAGEREF _Toc86780234 \h </w:instrText>
        </w:r>
        <w:r w:rsidR="00AA0444">
          <w:rPr>
            <w:noProof/>
            <w:webHidden/>
          </w:rPr>
        </w:r>
        <w:r w:rsidR="00AA0444">
          <w:rPr>
            <w:noProof/>
            <w:webHidden/>
          </w:rPr>
          <w:fldChar w:fldCharType="separate"/>
        </w:r>
        <w:r w:rsidR="00AA0444">
          <w:rPr>
            <w:noProof/>
            <w:webHidden/>
          </w:rPr>
          <w:t>22</w:t>
        </w:r>
        <w:r w:rsidR="00AA0444">
          <w:rPr>
            <w:noProof/>
            <w:webHidden/>
          </w:rPr>
          <w:fldChar w:fldCharType="end"/>
        </w:r>
      </w:hyperlink>
    </w:p>
    <w:p w14:paraId="27144DE3" w14:textId="119F9B5A"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5" w:history="1">
        <w:r w:rsidR="00AA0444" w:rsidRPr="00BA15A1">
          <w:rPr>
            <w:rStyle w:val="Hyperlink"/>
            <w:noProof/>
          </w:rPr>
          <w:t>Figure 21 - Network Question One</w:t>
        </w:r>
        <w:r w:rsidR="00AA0444">
          <w:rPr>
            <w:noProof/>
            <w:webHidden/>
          </w:rPr>
          <w:tab/>
        </w:r>
        <w:r w:rsidR="00AA0444">
          <w:rPr>
            <w:noProof/>
            <w:webHidden/>
          </w:rPr>
          <w:fldChar w:fldCharType="begin"/>
        </w:r>
        <w:r w:rsidR="00AA0444">
          <w:rPr>
            <w:noProof/>
            <w:webHidden/>
          </w:rPr>
          <w:instrText xml:space="preserve"> PAGEREF _Toc86780235 \h </w:instrText>
        </w:r>
        <w:r w:rsidR="00AA0444">
          <w:rPr>
            <w:noProof/>
            <w:webHidden/>
          </w:rPr>
        </w:r>
        <w:r w:rsidR="00AA0444">
          <w:rPr>
            <w:noProof/>
            <w:webHidden/>
          </w:rPr>
          <w:fldChar w:fldCharType="separate"/>
        </w:r>
        <w:r w:rsidR="00AA0444">
          <w:rPr>
            <w:noProof/>
            <w:webHidden/>
          </w:rPr>
          <w:t>22</w:t>
        </w:r>
        <w:r w:rsidR="00AA0444">
          <w:rPr>
            <w:noProof/>
            <w:webHidden/>
          </w:rPr>
          <w:fldChar w:fldCharType="end"/>
        </w:r>
      </w:hyperlink>
    </w:p>
    <w:p w14:paraId="50FCD5E1" w14:textId="15C22664"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6" w:history="1">
        <w:r w:rsidR="00AA0444" w:rsidRPr="00BA15A1">
          <w:rPr>
            <w:rStyle w:val="Hyperlink"/>
            <w:noProof/>
          </w:rPr>
          <w:t>Figure 22 - Index Homepage Prototype</w:t>
        </w:r>
        <w:r w:rsidR="00AA0444">
          <w:rPr>
            <w:noProof/>
            <w:webHidden/>
          </w:rPr>
          <w:tab/>
        </w:r>
        <w:r w:rsidR="00AA0444">
          <w:rPr>
            <w:noProof/>
            <w:webHidden/>
          </w:rPr>
          <w:fldChar w:fldCharType="begin"/>
        </w:r>
        <w:r w:rsidR="00AA0444">
          <w:rPr>
            <w:noProof/>
            <w:webHidden/>
          </w:rPr>
          <w:instrText xml:space="preserve"> PAGEREF _Toc86780236 \h </w:instrText>
        </w:r>
        <w:r w:rsidR="00AA0444">
          <w:rPr>
            <w:noProof/>
            <w:webHidden/>
          </w:rPr>
        </w:r>
        <w:r w:rsidR="00AA0444">
          <w:rPr>
            <w:noProof/>
            <w:webHidden/>
          </w:rPr>
          <w:fldChar w:fldCharType="separate"/>
        </w:r>
        <w:r w:rsidR="00AA0444">
          <w:rPr>
            <w:noProof/>
            <w:webHidden/>
          </w:rPr>
          <w:t>24</w:t>
        </w:r>
        <w:r w:rsidR="00AA0444">
          <w:rPr>
            <w:noProof/>
            <w:webHidden/>
          </w:rPr>
          <w:fldChar w:fldCharType="end"/>
        </w:r>
      </w:hyperlink>
    </w:p>
    <w:p w14:paraId="0EA5FF78" w14:textId="50B827AD"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7" w:history="1">
        <w:r w:rsidR="00AA0444" w:rsidRPr="00BA15A1">
          <w:rPr>
            <w:rStyle w:val="Hyperlink"/>
            <w:noProof/>
          </w:rPr>
          <w:t>Figure 23 - Subjects Page Prototype</w:t>
        </w:r>
        <w:r w:rsidR="00AA0444">
          <w:rPr>
            <w:noProof/>
            <w:webHidden/>
          </w:rPr>
          <w:tab/>
        </w:r>
        <w:r w:rsidR="00AA0444">
          <w:rPr>
            <w:noProof/>
            <w:webHidden/>
          </w:rPr>
          <w:fldChar w:fldCharType="begin"/>
        </w:r>
        <w:r w:rsidR="00AA0444">
          <w:rPr>
            <w:noProof/>
            <w:webHidden/>
          </w:rPr>
          <w:instrText xml:space="preserve"> PAGEREF _Toc86780237 \h </w:instrText>
        </w:r>
        <w:r w:rsidR="00AA0444">
          <w:rPr>
            <w:noProof/>
            <w:webHidden/>
          </w:rPr>
        </w:r>
        <w:r w:rsidR="00AA0444">
          <w:rPr>
            <w:noProof/>
            <w:webHidden/>
          </w:rPr>
          <w:fldChar w:fldCharType="separate"/>
        </w:r>
        <w:r w:rsidR="00AA0444">
          <w:rPr>
            <w:noProof/>
            <w:webHidden/>
          </w:rPr>
          <w:t>25</w:t>
        </w:r>
        <w:r w:rsidR="00AA0444">
          <w:rPr>
            <w:noProof/>
            <w:webHidden/>
          </w:rPr>
          <w:fldChar w:fldCharType="end"/>
        </w:r>
      </w:hyperlink>
    </w:p>
    <w:p w14:paraId="11465332" w14:textId="6BCAD157" w:rsidR="00AA0444" w:rsidRDefault="0094326F">
      <w:pPr>
        <w:pStyle w:val="TableofFigures"/>
        <w:tabs>
          <w:tab w:val="right" w:leader="dot" w:pos="8630"/>
        </w:tabs>
        <w:rPr>
          <w:rFonts w:asciiTheme="minorHAnsi" w:eastAsiaTheme="minorEastAsia" w:hAnsiTheme="minorHAnsi" w:cstheme="minorBidi"/>
          <w:noProof/>
          <w:sz w:val="22"/>
          <w:szCs w:val="22"/>
        </w:rPr>
      </w:pPr>
      <w:hyperlink w:anchor="_Toc86780238" w:history="1">
        <w:r w:rsidR="00AA0444" w:rsidRPr="00BA15A1">
          <w:rPr>
            <w:rStyle w:val="Hyperlink"/>
            <w:noProof/>
          </w:rPr>
          <w:t>Figure 24 - Forum Page Prototype</w:t>
        </w:r>
        <w:r w:rsidR="00AA0444">
          <w:rPr>
            <w:noProof/>
            <w:webHidden/>
          </w:rPr>
          <w:tab/>
        </w:r>
        <w:r w:rsidR="00AA0444">
          <w:rPr>
            <w:noProof/>
            <w:webHidden/>
          </w:rPr>
          <w:fldChar w:fldCharType="begin"/>
        </w:r>
        <w:r w:rsidR="00AA0444">
          <w:rPr>
            <w:noProof/>
            <w:webHidden/>
          </w:rPr>
          <w:instrText xml:space="preserve"> PAGEREF _Toc86780238 \h </w:instrText>
        </w:r>
        <w:r w:rsidR="00AA0444">
          <w:rPr>
            <w:noProof/>
            <w:webHidden/>
          </w:rPr>
        </w:r>
        <w:r w:rsidR="00AA0444">
          <w:rPr>
            <w:noProof/>
            <w:webHidden/>
          </w:rPr>
          <w:fldChar w:fldCharType="separate"/>
        </w:r>
        <w:r w:rsidR="00AA0444">
          <w:rPr>
            <w:noProof/>
            <w:webHidden/>
          </w:rPr>
          <w:t>25</w:t>
        </w:r>
        <w:r w:rsidR="00AA0444">
          <w:rPr>
            <w:noProof/>
            <w:webHidden/>
          </w:rPr>
          <w:fldChar w:fldCharType="end"/>
        </w:r>
      </w:hyperlink>
    </w:p>
    <w:p w14:paraId="3795C1AC" w14:textId="51F26C45" w:rsidR="007F381A" w:rsidRDefault="00EB0E72" w:rsidP="009639C7">
      <w:r>
        <w:fldChar w:fldCharType="end"/>
      </w:r>
    </w:p>
    <w:p w14:paraId="0733C0A0" w14:textId="77777777" w:rsidR="007F381A" w:rsidRDefault="007F381A" w:rsidP="009639C7"/>
    <w:p w14:paraId="67716522" w14:textId="77777777" w:rsidR="007F381A" w:rsidRDefault="007F381A" w:rsidP="009639C7">
      <w:pPr>
        <w:sectPr w:rsidR="007F381A" w:rsidSect="0030291E">
          <w:pgSz w:w="12240" w:h="15840"/>
          <w:pgMar w:top="1440" w:right="1800" w:bottom="1440" w:left="1800" w:header="708" w:footer="708" w:gutter="0"/>
          <w:pgBorders w:offsetFrom="page">
            <w:top w:val="thinThickThinMediumGap" w:sz="24" w:space="24" w:color="8496B0" w:themeColor="text2" w:themeTint="99"/>
            <w:left w:val="thinThickThinMediumGap" w:sz="24" w:space="24" w:color="8496B0" w:themeColor="text2" w:themeTint="99"/>
            <w:bottom w:val="thinThickThinMediumGap" w:sz="24" w:space="24" w:color="8496B0" w:themeColor="text2" w:themeTint="99"/>
            <w:right w:val="thinThickThinMediumGap" w:sz="24" w:space="24" w:color="8496B0" w:themeColor="text2" w:themeTint="99"/>
          </w:pgBorders>
          <w:pgNumType w:fmt="upperRoman" w:start="1"/>
          <w:cols w:space="708"/>
          <w:docGrid w:linePitch="360"/>
        </w:sectPr>
      </w:pPr>
    </w:p>
    <w:p w14:paraId="0441AD3C" w14:textId="4CA670C4" w:rsidR="007F381A" w:rsidRDefault="00EF6DE9" w:rsidP="00EF6DE9">
      <w:pPr>
        <w:pStyle w:val="Heading1"/>
      </w:pPr>
      <w:bookmarkStart w:id="3" w:name="_Toc86780191"/>
      <w:r>
        <w:lastRenderedPageBreak/>
        <w:t>About Project &amp; Client</w:t>
      </w:r>
      <w:bookmarkEnd w:id="3"/>
    </w:p>
    <w:p w14:paraId="663592E7" w14:textId="2F360346" w:rsidR="003A281B" w:rsidRDefault="00EF6DE9" w:rsidP="00EF6DE9">
      <w:r>
        <w:t>We will start off our report by discussing our project</w:t>
      </w:r>
      <w:r w:rsidR="00FE0560">
        <w:t>, discussing its distinct features in details and discussing the clients’ needs.</w:t>
      </w:r>
    </w:p>
    <w:p w14:paraId="462856BE" w14:textId="03C82707" w:rsidR="00FE0560" w:rsidRDefault="00FE0560" w:rsidP="00FE0560">
      <w:pPr>
        <w:pStyle w:val="Heading2"/>
      </w:pPr>
      <w:bookmarkStart w:id="4" w:name="_Toc86780192"/>
      <w:r>
        <w:t>The Client</w:t>
      </w:r>
      <w:bookmarkEnd w:id="4"/>
    </w:p>
    <w:p w14:paraId="12918179" w14:textId="5B26A038" w:rsidR="00D8457C" w:rsidRDefault="00FE0560" w:rsidP="00FE0560">
      <w:r>
        <w:t xml:space="preserve">Our chosen client of choice is Eng. Mark Tharwat, who is a very experienced academic tutor and instructor, with many courses on </w:t>
      </w:r>
      <w:r w:rsidR="006E41CE">
        <w:t>famous course websites including Coursera and Udemy, and has been providing online resources for students in different universities in a number of countries including Saudi Arabia and</w:t>
      </w:r>
      <w:r w:rsidR="00D8457C">
        <w:t xml:space="preserve"> Kuwait.</w:t>
      </w:r>
    </w:p>
    <w:p w14:paraId="73DD6D64" w14:textId="1B9201E6" w:rsidR="005B7E8E" w:rsidRDefault="005B7E8E" w:rsidP="00FE0560">
      <w:r>
        <w:t>Eng. Mark Tharwat has proficiencies in the following academic subjects:</w:t>
      </w:r>
    </w:p>
    <w:p w14:paraId="411C5E16" w14:textId="3AE26FCC" w:rsidR="00314649" w:rsidRDefault="00314649" w:rsidP="00314649">
      <w:pPr>
        <w:pStyle w:val="ListParagraph"/>
        <w:numPr>
          <w:ilvl w:val="0"/>
          <w:numId w:val="36"/>
        </w:numPr>
      </w:pPr>
      <w:r>
        <w:t>Network and Data Communication</w:t>
      </w:r>
    </w:p>
    <w:p w14:paraId="1BE7C5EB" w14:textId="2FCE1F20" w:rsidR="00314649" w:rsidRDefault="00314649" w:rsidP="00314649">
      <w:pPr>
        <w:pStyle w:val="ListParagraph"/>
        <w:numPr>
          <w:ilvl w:val="0"/>
          <w:numId w:val="36"/>
        </w:numPr>
      </w:pPr>
      <w:r>
        <w:t>Ethical Hacking</w:t>
      </w:r>
    </w:p>
    <w:p w14:paraId="118CCB8B" w14:textId="1EA50E68" w:rsidR="00314649" w:rsidRDefault="00314649" w:rsidP="00314649">
      <w:pPr>
        <w:pStyle w:val="ListParagraph"/>
        <w:numPr>
          <w:ilvl w:val="0"/>
          <w:numId w:val="36"/>
        </w:numPr>
      </w:pPr>
      <w:r>
        <w:t>Linux System Administration</w:t>
      </w:r>
    </w:p>
    <w:p w14:paraId="4B5F98BD" w14:textId="57545D9B" w:rsidR="005B7E8E" w:rsidRDefault="00314649" w:rsidP="00314649">
      <w:pPr>
        <w:pStyle w:val="ListParagraph"/>
        <w:numPr>
          <w:ilvl w:val="0"/>
          <w:numId w:val="36"/>
        </w:numPr>
      </w:pPr>
      <w:r>
        <w:t>Information Technology</w:t>
      </w:r>
    </w:p>
    <w:p w14:paraId="5A97F8CB" w14:textId="6E2C7A1C" w:rsidR="00C15F2F" w:rsidRDefault="00C15F2F" w:rsidP="00314649">
      <w:pPr>
        <w:pStyle w:val="ListParagraph"/>
        <w:numPr>
          <w:ilvl w:val="0"/>
          <w:numId w:val="36"/>
        </w:numPr>
      </w:pPr>
      <w:r>
        <w:t>Operating System Concepts and Principles</w:t>
      </w:r>
    </w:p>
    <w:p w14:paraId="7C77C2ED" w14:textId="533DBFF3" w:rsidR="00314649" w:rsidRDefault="00314649" w:rsidP="00314649">
      <w:pPr>
        <w:pStyle w:val="ListParagraph"/>
        <w:numPr>
          <w:ilvl w:val="0"/>
          <w:numId w:val="36"/>
        </w:numPr>
      </w:pPr>
      <w:r>
        <w:t>Computer Architecture and Design</w:t>
      </w:r>
    </w:p>
    <w:p w14:paraId="308DEAB8" w14:textId="5900DD00" w:rsidR="00FE0560" w:rsidRDefault="00D8457C" w:rsidP="00FE0560">
      <w:r>
        <w:t xml:space="preserve">Mr. Mark Tharwat has focused more of his work as an employee working for different platforms that provide these </w:t>
      </w:r>
      <w:r w:rsidR="005B7E8E">
        <w:t>courses and has decided that he wants to start his own business endeavor in order to be able to provide the work of his own to students all around the world and especially in Egypt and the MENA region, as students in this region have struggled to find a platform of their own that they can use to communicate information with one another and have access to top-of-the-line instructors and tutors in order to assist them, especially for students who study online, remotely or at their own pace, who might also face language barriers when trying to find help online on other famous websites.</w:t>
      </w:r>
    </w:p>
    <w:p w14:paraId="112B2B29" w14:textId="0BADF21D" w:rsidR="00C15F2F" w:rsidRDefault="00C15F2F" w:rsidP="00FE0560">
      <w:r>
        <w:t>This endeavor would not be a successful one if it was not led by a website that allows Eng. Mark to regularly post his own content and have a suitable platform that Arab students can easily use in order to connect with Eng. Mark.</w:t>
      </w:r>
    </w:p>
    <w:p w14:paraId="2B2E0081" w14:textId="1BCB106F" w:rsidR="00C15F2F" w:rsidRDefault="00C15F2F" w:rsidP="00C15F2F">
      <w:pPr>
        <w:pStyle w:val="Heading2"/>
      </w:pPr>
      <w:bookmarkStart w:id="5" w:name="_Toc86780193"/>
      <w:r>
        <w:lastRenderedPageBreak/>
        <w:t>Client Contact Information</w:t>
      </w:r>
      <w:bookmarkEnd w:id="5"/>
    </w:p>
    <w:p w14:paraId="14F4B71E" w14:textId="5AC3A64C" w:rsidR="00C15F2F" w:rsidRDefault="00C15F2F" w:rsidP="00C15F2F">
      <w:pPr>
        <w:pStyle w:val="ListParagraph"/>
        <w:numPr>
          <w:ilvl w:val="0"/>
          <w:numId w:val="37"/>
        </w:numPr>
      </w:pPr>
      <w:r>
        <w:t>Client Name: Mark Tharwat Antonio</w:t>
      </w:r>
    </w:p>
    <w:p w14:paraId="1ECF9079" w14:textId="1B54A797" w:rsidR="00C15F2F" w:rsidRDefault="00C15F2F" w:rsidP="00C15F2F">
      <w:pPr>
        <w:pStyle w:val="ListParagraph"/>
        <w:numPr>
          <w:ilvl w:val="0"/>
          <w:numId w:val="37"/>
        </w:numPr>
      </w:pPr>
      <w:r>
        <w:t xml:space="preserve">Email: </w:t>
      </w:r>
      <w:r w:rsidR="00C14A99">
        <w:t>ihackprojectsmm@gmail.com</w:t>
      </w:r>
    </w:p>
    <w:p w14:paraId="3B892BC8" w14:textId="35BD12E9" w:rsidR="0014744E" w:rsidRDefault="0014744E" w:rsidP="00C15F2F">
      <w:pPr>
        <w:pStyle w:val="ListParagraph"/>
        <w:numPr>
          <w:ilvl w:val="0"/>
          <w:numId w:val="37"/>
        </w:numPr>
      </w:pPr>
      <w:r>
        <w:t>Tel.: +20 100 422 2114</w:t>
      </w:r>
    </w:p>
    <w:p w14:paraId="318B4664" w14:textId="198045AB" w:rsidR="0014744E" w:rsidRDefault="00632413" w:rsidP="00C15F2F">
      <w:pPr>
        <w:pStyle w:val="ListParagraph"/>
        <w:numPr>
          <w:ilvl w:val="0"/>
          <w:numId w:val="37"/>
        </w:numPr>
      </w:pPr>
      <w:r>
        <w:t>Links:</w:t>
      </w:r>
    </w:p>
    <w:p w14:paraId="68FD711C" w14:textId="2C114ACE" w:rsidR="00632413" w:rsidRDefault="00632413" w:rsidP="00632413">
      <w:pPr>
        <w:pStyle w:val="ListParagraph"/>
        <w:numPr>
          <w:ilvl w:val="1"/>
          <w:numId w:val="37"/>
        </w:numPr>
      </w:pPr>
      <w:r>
        <w:t xml:space="preserve">LinkedIn: </w:t>
      </w:r>
      <w:hyperlink r:id="rId12" w:history="1">
        <w:r w:rsidRPr="006A1BA3">
          <w:rPr>
            <w:rStyle w:val="Hyperlink"/>
          </w:rPr>
          <w:t>https://eg.linkedin.com/in/mark-antonio-b2777310a</w:t>
        </w:r>
      </w:hyperlink>
    </w:p>
    <w:p w14:paraId="2E6F94AF" w14:textId="622CB058" w:rsidR="0023789B" w:rsidRDefault="0023789B" w:rsidP="00632413">
      <w:pPr>
        <w:pStyle w:val="ListParagraph"/>
        <w:numPr>
          <w:ilvl w:val="1"/>
          <w:numId w:val="37"/>
        </w:numPr>
      </w:pPr>
      <w:r>
        <w:t xml:space="preserve">Udemy Profile: </w:t>
      </w:r>
      <w:hyperlink r:id="rId13" w:history="1">
        <w:r w:rsidRPr="006A1BA3">
          <w:rPr>
            <w:rStyle w:val="Hyperlink"/>
          </w:rPr>
          <w:t>https://www.udemy.com/user/markantonio2/</w:t>
        </w:r>
      </w:hyperlink>
    </w:p>
    <w:p w14:paraId="5F5D6DFB" w14:textId="5521D6BE" w:rsidR="0023789B" w:rsidRDefault="00632413" w:rsidP="0023789B">
      <w:pPr>
        <w:pStyle w:val="ListParagraph"/>
        <w:numPr>
          <w:ilvl w:val="1"/>
          <w:numId w:val="37"/>
        </w:numPr>
      </w:pPr>
      <w:r>
        <w:t xml:space="preserve">Facebook: </w:t>
      </w:r>
      <w:hyperlink r:id="rId14" w:history="1">
        <w:r w:rsidRPr="006A1BA3">
          <w:rPr>
            <w:rStyle w:val="Hyperlink"/>
          </w:rPr>
          <w:t>https://www.facebook.com/manovinrecords</w:t>
        </w:r>
      </w:hyperlink>
    </w:p>
    <w:p w14:paraId="0E382240" w14:textId="2AF6E8BB" w:rsidR="0023789B" w:rsidRDefault="0023789B">
      <w:pPr>
        <w:spacing w:before="0" w:after="160" w:line="259" w:lineRule="auto"/>
        <w:ind w:left="0" w:firstLine="0"/>
        <w:jc w:val="left"/>
      </w:pPr>
      <w:r>
        <w:br w:type="page"/>
      </w:r>
    </w:p>
    <w:p w14:paraId="374E6267" w14:textId="64612394" w:rsidR="00632413" w:rsidRDefault="0023789B" w:rsidP="0023789B">
      <w:pPr>
        <w:pStyle w:val="Heading2"/>
      </w:pPr>
      <w:bookmarkStart w:id="6" w:name="_Toc86780194"/>
      <w:r>
        <w:lastRenderedPageBreak/>
        <w:t>Project Overview</w:t>
      </w:r>
      <w:bookmarkEnd w:id="6"/>
    </w:p>
    <w:p w14:paraId="5B27EDB3" w14:textId="4B60B49E" w:rsidR="00C02C6A" w:rsidRDefault="00ED44D6" w:rsidP="00C02C6A">
      <w:r>
        <w:t xml:space="preserve">As we have mentioned previously, the project is a website that serves as a platform to allow students, especially in Egypt and the Arab world, to be able to connect with proficient tutors and instructors so that they can receive the help they need on their study, homework and general questions regarding different </w:t>
      </w:r>
      <w:r w:rsidR="00C02C6A">
        <w:t>courses and subjects.</w:t>
      </w:r>
    </w:p>
    <w:p w14:paraId="4944AFA6" w14:textId="3EB8DB19" w:rsidR="00BF5EDD" w:rsidRDefault="00C02C6A" w:rsidP="00E85AB4">
      <w:r>
        <w:t xml:space="preserve">The website will allow the students to register and login with their personal information that they supply during their register on the first visit to the website and then they will be allowed to visit and browser the different number of courses and subjects on the website. The website courses and subjects page will be based on forum-like </w:t>
      </w:r>
      <w:r w:rsidR="00E64738">
        <w:t xml:space="preserve">webpages, whereby the students can post their questions and then the instructors that are tasked with the maintenance and ongoing of the platform will answer these questions as thread replies, making it available for other students on the website so that they can have </w:t>
      </w:r>
      <w:r w:rsidR="009B64B1">
        <w:t xml:space="preserve">the ability to find previously-answered </w:t>
      </w:r>
      <w:r w:rsidR="0030291E">
        <w:t>questions</w:t>
      </w:r>
      <w:r w:rsidR="009B64B1">
        <w:t xml:space="preserve"> th</w:t>
      </w:r>
      <w:r w:rsidR="0030291E">
        <w:t>at other students might have encountered during their study.</w:t>
      </w:r>
    </w:p>
    <w:p w14:paraId="05A48F27" w14:textId="77777777" w:rsidR="0030291E" w:rsidRPr="0030291E" w:rsidRDefault="0030291E" w:rsidP="0030291E">
      <w:pPr>
        <w:pStyle w:val="ListParagraph"/>
        <w:numPr>
          <w:ilvl w:val="0"/>
          <w:numId w:val="7"/>
        </w:numPr>
        <w:contextualSpacing w:val="0"/>
        <w:outlineLvl w:val="2"/>
        <w:rPr>
          <w:rFonts w:asciiTheme="minorBidi" w:hAnsiTheme="minorBidi" w:cstheme="minorBidi"/>
          <w:vanish/>
          <w:color w:val="002060"/>
          <w:sz w:val="26"/>
          <w:szCs w:val="28"/>
        </w:rPr>
      </w:pPr>
      <w:bookmarkStart w:id="7" w:name="_Toc86732634"/>
      <w:bookmarkStart w:id="8" w:name="_Toc86732649"/>
      <w:bookmarkStart w:id="9" w:name="_Toc86732664"/>
      <w:bookmarkStart w:id="10" w:name="_Toc86735381"/>
      <w:bookmarkStart w:id="11" w:name="_Toc86775719"/>
      <w:bookmarkStart w:id="12" w:name="_Toc86775737"/>
      <w:bookmarkStart w:id="13" w:name="_Toc86780195"/>
      <w:bookmarkEnd w:id="7"/>
      <w:bookmarkEnd w:id="8"/>
      <w:bookmarkEnd w:id="9"/>
      <w:bookmarkEnd w:id="10"/>
      <w:bookmarkEnd w:id="11"/>
      <w:bookmarkEnd w:id="12"/>
      <w:bookmarkEnd w:id="13"/>
    </w:p>
    <w:p w14:paraId="4EB2CCF5" w14:textId="77777777" w:rsidR="0030291E" w:rsidRPr="0030291E" w:rsidRDefault="0030291E" w:rsidP="0030291E">
      <w:pPr>
        <w:pStyle w:val="ListParagraph"/>
        <w:numPr>
          <w:ilvl w:val="1"/>
          <w:numId w:val="7"/>
        </w:numPr>
        <w:contextualSpacing w:val="0"/>
        <w:outlineLvl w:val="2"/>
        <w:rPr>
          <w:rFonts w:asciiTheme="minorBidi" w:hAnsiTheme="minorBidi" w:cstheme="minorBidi"/>
          <w:vanish/>
          <w:color w:val="002060"/>
          <w:sz w:val="26"/>
          <w:szCs w:val="28"/>
        </w:rPr>
      </w:pPr>
      <w:bookmarkStart w:id="14" w:name="_Toc86732635"/>
      <w:bookmarkStart w:id="15" w:name="_Toc86732650"/>
      <w:bookmarkStart w:id="16" w:name="_Toc86732665"/>
      <w:bookmarkStart w:id="17" w:name="_Toc86735382"/>
      <w:bookmarkStart w:id="18" w:name="_Toc86775720"/>
      <w:bookmarkStart w:id="19" w:name="_Toc86775738"/>
      <w:bookmarkStart w:id="20" w:name="_Toc86780196"/>
      <w:bookmarkEnd w:id="14"/>
      <w:bookmarkEnd w:id="15"/>
      <w:bookmarkEnd w:id="16"/>
      <w:bookmarkEnd w:id="17"/>
      <w:bookmarkEnd w:id="18"/>
      <w:bookmarkEnd w:id="19"/>
      <w:bookmarkEnd w:id="20"/>
    </w:p>
    <w:p w14:paraId="573EE41F" w14:textId="77777777" w:rsidR="0030291E" w:rsidRPr="0030291E" w:rsidRDefault="0030291E" w:rsidP="0030291E">
      <w:pPr>
        <w:pStyle w:val="ListParagraph"/>
        <w:numPr>
          <w:ilvl w:val="1"/>
          <w:numId w:val="7"/>
        </w:numPr>
        <w:contextualSpacing w:val="0"/>
        <w:outlineLvl w:val="2"/>
        <w:rPr>
          <w:rFonts w:asciiTheme="minorBidi" w:hAnsiTheme="minorBidi" w:cstheme="minorBidi"/>
          <w:vanish/>
          <w:color w:val="002060"/>
          <w:sz w:val="26"/>
          <w:szCs w:val="28"/>
        </w:rPr>
      </w:pPr>
      <w:bookmarkStart w:id="21" w:name="_Toc86732636"/>
      <w:bookmarkStart w:id="22" w:name="_Toc86732651"/>
      <w:bookmarkStart w:id="23" w:name="_Toc86732666"/>
      <w:bookmarkStart w:id="24" w:name="_Toc86735383"/>
      <w:bookmarkStart w:id="25" w:name="_Toc86775721"/>
      <w:bookmarkStart w:id="26" w:name="_Toc86775739"/>
      <w:bookmarkStart w:id="27" w:name="_Toc86780197"/>
      <w:bookmarkEnd w:id="21"/>
      <w:bookmarkEnd w:id="22"/>
      <w:bookmarkEnd w:id="23"/>
      <w:bookmarkEnd w:id="24"/>
      <w:bookmarkEnd w:id="25"/>
      <w:bookmarkEnd w:id="26"/>
      <w:bookmarkEnd w:id="27"/>
    </w:p>
    <w:p w14:paraId="15DDC865" w14:textId="77777777" w:rsidR="0030291E" w:rsidRPr="0030291E" w:rsidRDefault="0030291E" w:rsidP="0030291E">
      <w:pPr>
        <w:pStyle w:val="ListParagraph"/>
        <w:numPr>
          <w:ilvl w:val="1"/>
          <w:numId w:val="7"/>
        </w:numPr>
        <w:contextualSpacing w:val="0"/>
        <w:outlineLvl w:val="2"/>
        <w:rPr>
          <w:rFonts w:asciiTheme="minorBidi" w:hAnsiTheme="minorBidi" w:cstheme="minorBidi"/>
          <w:vanish/>
          <w:color w:val="002060"/>
          <w:sz w:val="26"/>
          <w:szCs w:val="28"/>
        </w:rPr>
      </w:pPr>
      <w:bookmarkStart w:id="28" w:name="_Toc86732637"/>
      <w:bookmarkStart w:id="29" w:name="_Toc86732652"/>
      <w:bookmarkStart w:id="30" w:name="_Toc86732667"/>
      <w:bookmarkStart w:id="31" w:name="_Toc86735384"/>
      <w:bookmarkStart w:id="32" w:name="_Toc86775722"/>
      <w:bookmarkStart w:id="33" w:name="_Toc86775740"/>
      <w:bookmarkStart w:id="34" w:name="_Toc86780198"/>
      <w:bookmarkEnd w:id="28"/>
      <w:bookmarkEnd w:id="29"/>
      <w:bookmarkEnd w:id="30"/>
      <w:bookmarkEnd w:id="31"/>
      <w:bookmarkEnd w:id="32"/>
      <w:bookmarkEnd w:id="33"/>
      <w:bookmarkEnd w:id="34"/>
    </w:p>
    <w:p w14:paraId="0684EE30" w14:textId="782AD45F" w:rsidR="00800823" w:rsidRDefault="00800823" w:rsidP="0030291E">
      <w:pPr>
        <w:pStyle w:val="Heading3"/>
      </w:pPr>
      <w:bookmarkStart w:id="35" w:name="_Toc86780199"/>
      <w:r>
        <w:t>The Problem</w:t>
      </w:r>
      <w:bookmarkEnd w:id="35"/>
    </w:p>
    <w:p w14:paraId="1E223208" w14:textId="211A092F" w:rsidR="00800823" w:rsidRDefault="00800823" w:rsidP="00800823">
      <w:r>
        <w:t>Our</w:t>
      </w:r>
      <w:r w:rsidR="007E250B">
        <w:t xml:space="preserve"> client has requested the website </w:t>
      </w:r>
      <w:r w:rsidR="00A9217B">
        <w:t>as a solution for the following problems that he encountered during his work:</w:t>
      </w:r>
    </w:p>
    <w:p w14:paraId="7C19BF05" w14:textId="40210628" w:rsidR="00A9217B" w:rsidRDefault="00A9217B" w:rsidP="00A9217B">
      <w:pPr>
        <w:pStyle w:val="ListParagraph"/>
        <w:numPr>
          <w:ilvl w:val="0"/>
          <w:numId w:val="41"/>
        </w:numPr>
      </w:pPr>
      <w:r>
        <w:t xml:space="preserve">Not having a personal website where he can </w:t>
      </w:r>
      <w:r w:rsidR="00011FEB">
        <w:t>post his own content rather and have a personal following rather than working for other brand names and websites.</w:t>
      </w:r>
    </w:p>
    <w:p w14:paraId="4DF6088B" w14:textId="7936B844" w:rsidR="00A70928" w:rsidRDefault="00011FEB" w:rsidP="00A9217B">
      <w:pPr>
        <w:pStyle w:val="ListParagraph"/>
        <w:numPr>
          <w:ilvl w:val="0"/>
          <w:numId w:val="41"/>
        </w:numPr>
      </w:pPr>
      <w:r>
        <w:t xml:space="preserve">Not having a proper platform </w:t>
      </w:r>
      <w:r w:rsidR="0051083B">
        <w:t xml:space="preserve">that serves only the MENA region, as other alternatives are based in other countries, mainly </w:t>
      </w:r>
      <w:r w:rsidR="00A70928">
        <w:t>in the United Sates, and are only available in English language, this poses both a threat and an opportunity for the region.</w:t>
      </w:r>
    </w:p>
    <w:p w14:paraId="4347FB6B" w14:textId="77777777" w:rsidR="00A70928" w:rsidRDefault="00A70928">
      <w:pPr>
        <w:spacing w:before="0" w:after="160" w:line="259" w:lineRule="auto"/>
        <w:ind w:left="0" w:firstLine="0"/>
        <w:jc w:val="left"/>
      </w:pPr>
      <w:r>
        <w:br w:type="page"/>
      </w:r>
    </w:p>
    <w:p w14:paraId="28663A87" w14:textId="6F721462" w:rsidR="00BF5EDD" w:rsidRDefault="00BF5EDD" w:rsidP="0030291E">
      <w:pPr>
        <w:pStyle w:val="Heading3"/>
      </w:pPr>
      <w:bookmarkStart w:id="36" w:name="_Toc86780200"/>
      <w:r>
        <w:lastRenderedPageBreak/>
        <w:t>The Required Features</w:t>
      </w:r>
      <w:bookmarkEnd w:id="36"/>
    </w:p>
    <w:p w14:paraId="7F85F52B" w14:textId="04898AD4" w:rsidR="00BF5EDD" w:rsidRDefault="00BF5EDD" w:rsidP="00BF5EDD">
      <w:r>
        <w:t>The following features are those that were requested by the client in the website and have been implemented or will yet to be implemented:</w:t>
      </w:r>
    </w:p>
    <w:p w14:paraId="737D6CA9" w14:textId="39D5346E" w:rsidR="00BC20D6" w:rsidRDefault="00BC20D6" w:rsidP="00BF5EDD">
      <w:pPr>
        <w:pStyle w:val="ListParagraph"/>
        <w:numPr>
          <w:ilvl w:val="0"/>
          <w:numId w:val="40"/>
        </w:numPr>
      </w:pPr>
      <w:r>
        <w:t>The website will act as a platform where students can post their questions and have them answered by professionals in the field, namely the tutors working on the website.</w:t>
      </w:r>
    </w:p>
    <w:p w14:paraId="2B9FA415" w14:textId="3A769D4D" w:rsidR="00BF5EDD" w:rsidRDefault="00BF5EDD" w:rsidP="00BF5EDD">
      <w:pPr>
        <w:pStyle w:val="ListParagraph"/>
        <w:numPr>
          <w:ilvl w:val="0"/>
          <w:numId w:val="40"/>
        </w:numPr>
      </w:pPr>
      <w:r>
        <w:t>The ability for students to both register and login on the website safely and securely, whilst providing the client with the information they need for statistics later on, such as the country and university of the student.</w:t>
      </w:r>
    </w:p>
    <w:p w14:paraId="241DC0C2" w14:textId="7E41DFBC" w:rsidR="00E85AB4" w:rsidRDefault="00E85AB4" w:rsidP="00BF5EDD">
      <w:pPr>
        <w:pStyle w:val="ListParagraph"/>
        <w:numPr>
          <w:ilvl w:val="0"/>
          <w:numId w:val="40"/>
        </w:numPr>
      </w:pPr>
      <w:r>
        <w:t>The website must prevent students that are not signed in from browsing the questions and answers of a certain topic.</w:t>
      </w:r>
    </w:p>
    <w:p w14:paraId="0AD0021A" w14:textId="62A49A90" w:rsidR="00E85AB4" w:rsidRDefault="00E85AB4" w:rsidP="00BF5EDD">
      <w:pPr>
        <w:pStyle w:val="ListParagraph"/>
        <w:numPr>
          <w:ilvl w:val="0"/>
          <w:numId w:val="40"/>
        </w:numPr>
      </w:pPr>
      <w:r>
        <w:t>The website must allow the students that are logged in but</w:t>
      </w:r>
      <w:r w:rsidR="00382B24">
        <w:t xml:space="preserve"> not</w:t>
      </w:r>
      <w:r>
        <w:t xml:space="preserve"> subscribed to </w:t>
      </w:r>
      <w:r w:rsidR="00BC20D6">
        <w:t>only view 2 answers per month.</w:t>
      </w:r>
    </w:p>
    <w:p w14:paraId="02E89A33" w14:textId="4160AD86" w:rsidR="00A70928" w:rsidRDefault="000F2587" w:rsidP="00BF5EDD">
      <w:pPr>
        <w:pStyle w:val="ListParagraph"/>
        <w:numPr>
          <w:ilvl w:val="0"/>
          <w:numId w:val="40"/>
        </w:numPr>
      </w:pPr>
      <w:r>
        <w:t xml:space="preserve">The website must allow students to be able to pay online for subscriptions, with both monthly and yearly options, </w:t>
      </w:r>
      <w:r w:rsidR="00F815B1">
        <w:t>and only allow subscribed students to post up to 10 questions per month and view as many answers as they would like.</w:t>
      </w:r>
    </w:p>
    <w:p w14:paraId="34EDCDF7" w14:textId="77777777" w:rsidR="00A70928" w:rsidRDefault="00A70928">
      <w:pPr>
        <w:spacing w:before="0" w:after="160" w:line="259" w:lineRule="auto"/>
        <w:ind w:left="0" w:firstLine="0"/>
        <w:jc w:val="left"/>
      </w:pPr>
      <w:r>
        <w:br w:type="page"/>
      </w:r>
    </w:p>
    <w:p w14:paraId="31B5FFB9" w14:textId="7EDF196D" w:rsidR="0030291E" w:rsidRDefault="0030291E" w:rsidP="00F815B1">
      <w:pPr>
        <w:pStyle w:val="Heading3"/>
      </w:pPr>
      <w:bookmarkStart w:id="37" w:name="_Toc86780201"/>
      <w:r>
        <w:lastRenderedPageBreak/>
        <w:t xml:space="preserve">The </w:t>
      </w:r>
      <w:r w:rsidR="00EE6D0D">
        <w:t>Activities Needed by Students</w:t>
      </w:r>
      <w:bookmarkEnd w:id="37"/>
    </w:p>
    <w:p w14:paraId="27BE571B" w14:textId="1B10EC71" w:rsidR="00EE6D0D" w:rsidRDefault="00EE6D0D" w:rsidP="00EE6D0D">
      <w:r>
        <w:t xml:space="preserve">In order to make the most out of our website and use it effectively, the students will have to </w:t>
      </w:r>
      <w:r w:rsidR="00D323E8">
        <w:t>do the following steps:</w:t>
      </w:r>
    </w:p>
    <w:p w14:paraId="734B699D" w14:textId="4A78B431" w:rsidR="00D323E8" w:rsidRDefault="00D323E8" w:rsidP="00D323E8">
      <w:pPr>
        <w:pStyle w:val="ListParagraph"/>
        <w:numPr>
          <w:ilvl w:val="0"/>
          <w:numId w:val="38"/>
        </w:numPr>
      </w:pPr>
      <w:r>
        <w:t>The students will firstly have to navigate to our website or find it through the its URL.</w:t>
      </w:r>
    </w:p>
    <w:p w14:paraId="13A59C3D" w14:textId="441A8E22" w:rsidR="00D323E8" w:rsidRDefault="00D323E8" w:rsidP="00D323E8">
      <w:pPr>
        <w:pStyle w:val="ListParagraph"/>
        <w:numPr>
          <w:ilvl w:val="0"/>
          <w:numId w:val="38"/>
        </w:numPr>
      </w:pPr>
      <w:r>
        <w:t xml:space="preserve">Having found the </w:t>
      </w:r>
      <w:r w:rsidR="00BA70EF">
        <w:t>website,</w:t>
      </w:r>
      <w:r>
        <w:t xml:space="preserve"> the student will then have to register using the register button as he will be limited</w:t>
      </w:r>
      <w:r w:rsidR="00BA70EF">
        <w:t xml:space="preserve"> to only browsing the website pages without having signed in.</w:t>
      </w:r>
    </w:p>
    <w:p w14:paraId="2ECF97D8" w14:textId="39F7FA38" w:rsidR="00BA70EF" w:rsidRDefault="00BA70EF" w:rsidP="00BA70EF">
      <w:pPr>
        <w:pStyle w:val="ListParagraph"/>
        <w:numPr>
          <w:ilvl w:val="0"/>
          <w:numId w:val="38"/>
        </w:numPr>
      </w:pPr>
      <w:r>
        <w:t>After clicking on the register button, the student will then have to fill the following information in order to create an account for himself on the website:</w:t>
      </w:r>
    </w:p>
    <w:p w14:paraId="794718F2" w14:textId="12364440" w:rsidR="00BA70EF" w:rsidRDefault="00BA70EF" w:rsidP="00BA70EF">
      <w:pPr>
        <w:pStyle w:val="ListParagraph"/>
        <w:numPr>
          <w:ilvl w:val="1"/>
          <w:numId w:val="38"/>
        </w:numPr>
      </w:pPr>
      <w:r>
        <w:t>Username</w:t>
      </w:r>
    </w:p>
    <w:p w14:paraId="46E4FE80" w14:textId="077E02FB" w:rsidR="00BA70EF" w:rsidRDefault="00BA70EF" w:rsidP="00BA70EF">
      <w:pPr>
        <w:pStyle w:val="ListParagraph"/>
        <w:numPr>
          <w:ilvl w:val="1"/>
          <w:numId w:val="38"/>
        </w:numPr>
      </w:pPr>
      <w:r>
        <w:t>Password</w:t>
      </w:r>
    </w:p>
    <w:p w14:paraId="08450844" w14:textId="666F5DCE" w:rsidR="00BA70EF" w:rsidRDefault="00BA70EF" w:rsidP="00BA70EF">
      <w:pPr>
        <w:pStyle w:val="ListParagraph"/>
        <w:numPr>
          <w:ilvl w:val="1"/>
          <w:numId w:val="38"/>
        </w:numPr>
      </w:pPr>
      <w:r>
        <w:t>Email</w:t>
      </w:r>
    </w:p>
    <w:p w14:paraId="596E96BB" w14:textId="58CAB687" w:rsidR="00BA70EF" w:rsidRDefault="00BA70EF" w:rsidP="00BA70EF">
      <w:pPr>
        <w:pStyle w:val="ListParagraph"/>
        <w:numPr>
          <w:ilvl w:val="1"/>
          <w:numId w:val="38"/>
        </w:numPr>
      </w:pPr>
      <w:r>
        <w:t>Gender</w:t>
      </w:r>
    </w:p>
    <w:p w14:paraId="73C93102" w14:textId="1CAE0701" w:rsidR="00BA70EF" w:rsidRDefault="000A47D5" w:rsidP="00BA70EF">
      <w:pPr>
        <w:pStyle w:val="ListParagraph"/>
        <w:numPr>
          <w:ilvl w:val="1"/>
          <w:numId w:val="38"/>
        </w:numPr>
      </w:pPr>
      <w:r>
        <w:t>Country</w:t>
      </w:r>
    </w:p>
    <w:p w14:paraId="5B4F6E5B" w14:textId="72DD51E7" w:rsidR="000A47D5" w:rsidRDefault="000A47D5" w:rsidP="00BA70EF">
      <w:pPr>
        <w:pStyle w:val="ListParagraph"/>
        <w:numPr>
          <w:ilvl w:val="1"/>
          <w:numId w:val="38"/>
        </w:numPr>
      </w:pPr>
      <w:r>
        <w:t>University</w:t>
      </w:r>
    </w:p>
    <w:p w14:paraId="2F9BF145" w14:textId="5E18F7DB" w:rsidR="000A47D5" w:rsidRDefault="000A47D5" w:rsidP="000A47D5">
      <w:pPr>
        <w:pStyle w:val="ListParagraph"/>
        <w:numPr>
          <w:ilvl w:val="0"/>
          <w:numId w:val="38"/>
        </w:numPr>
      </w:pPr>
      <w:r>
        <w:t>Having confirmed registration, the student will be redirected to the home page where he can now press on the login button to sign in.</w:t>
      </w:r>
    </w:p>
    <w:p w14:paraId="7EE97036" w14:textId="6F069300" w:rsidR="000A47D5" w:rsidRDefault="000A47D5" w:rsidP="000A47D5">
      <w:pPr>
        <w:pStyle w:val="ListParagraph"/>
        <w:numPr>
          <w:ilvl w:val="0"/>
          <w:numId w:val="38"/>
        </w:numPr>
      </w:pPr>
      <w:r>
        <w:t>The student will be asked to supply his previously-entered username and password in order to login on the platform.</w:t>
      </w:r>
    </w:p>
    <w:p w14:paraId="3963A4DF" w14:textId="6CF3FAA2" w:rsidR="00A70928" w:rsidRDefault="000A47D5" w:rsidP="00A70928">
      <w:pPr>
        <w:pStyle w:val="ListParagraph"/>
        <w:numPr>
          <w:ilvl w:val="0"/>
          <w:numId w:val="38"/>
        </w:numPr>
      </w:pPr>
      <w:r>
        <w:t>When the student is logged in, he can then choose his subject of choice in order to browse its questions and answers as well as post questions.</w:t>
      </w:r>
    </w:p>
    <w:p w14:paraId="71B5F7E5" w14:textId="2FC990E8" w:rsidR="00800823" w:rsidRDefault="00A70928" w:rsidP="00A70928">
      <w:pPr>
        <w:spacing w:before="0" w:after="160" w:line="259" w:lineRule="auto"/>
        <w:ind w:left="0" w:firstLine="0"/>
        <w:jc w:val="left"/>
      </w:pPr>
      <w:r>
        <w:br w:type="page"/>
      </w:r>
    </w:p>
    <w:p w14:paraId="2BE2FF01" w14:textId="301FD765" w:rsidR="000A47D5" w:rsidRDefault="000A47D5" w:rsidP="000A47D5">
      <w:pPr>
        <w:pStyle w:val="Heading3"/>
      </w:pPr>
      <w:bookmarkStart w:id="38" w:name="_Toc86780202"/>
      <w:r>
        <w:lastRenderedPageBreak/>
        <w:t>Revenue Scheme</w:t>
      </w:r>
      <w:bookmarkEnd w:id="38"/>
    </w:p>
    <w:p w14:paraId="50971B6D" w14:textId="6200B332" w:rsidR="000A47D5" w:rsidRDefault="000A47D5" w:rsidP="000A47D5">
      <w:r>
        <w:t xml:space="preserve">The website will follow a subscription-based </w:t>
      </w:r>
      <w:r w:rsidR="00BF5EDD">
        <w:t>revenue scheme, where the students have to pay for a subscription, that can be monthly or yearly depending on his choice, in order to have full privileges on viewing all the posted questions and answers on the platform, as the free students will only have the following privileges:</w:t>
      </w:r>
    </w:p>
    <w:p w14:paraId="32995F84" w14:textId="61EFB00A" w:rsidR="00BF5EDD" w:rsidRDefault="00BF5EDD" w:rsidP="00BF5EDD">
      <w:pPr>
        <w:pStyle w:val="ListParagraph"/>
        <w:numPr>
          <w:ilvl w:val="0"/>
          <w:numId w:val="39"/>
        </w:numPr>
      </w:pPr>
      <w:r>
        <w:t>The ability to view 2 answers only per monthly visit.</w:t>
      </w:r>
    </w:p>
    <w:p w14:paraId="434150E4" w14:textId="4FE76945" w:rsidR="00BF5EDD" w:rsidRDefault="00BF5EDD" w:rsidP="00BF5EDD">
      <w:pPr>
        <w:pStyle w:val="ListParagraph"/>
        <w:numPr>
          <w:ilvl w:val="0"/>
          <w:numId w:val="39"/>
        </w:numPr>
      </w:pPr>
      <w:r>
        <w:t>The inability to post new questions.</w:t>
      </w:r>
    </w:p>
    <w:p w14:paraId="7BBE4950" w14:textId="0E625DBC" w:rsidR="00BF5EDD" w:rsidRPr="000A47D5" w:rsidRDefault="00BF5EDD" w:rsidP="00BF5EDD">
      <w:r>
        <w:t>This scheme, as requested by the client, will make the website cleaner and have less spam and have higher quality posts so that it is moderated and regulated, moreover, it will ensure that students are provided with high-quality service.</w:t>
      </w:r>
    </w:p>
    <w:p w14:paraId="03598DE6" w14:textId="66BE5ECD" w:rsidR="00DA2A4C" w:rsidRDefault="00C50FDA" w:rsidP="00C50FDA">
      <w:pPr>
        <w:pStyle w:val="Heading3"/>
      </w:pPr>
      <w:bookmarkStart w:id="39" w:name="_Toc86780203"/>
      <w:r>
        <w:t xml:space="preserve">The Website </w:t>
      </w:r>
      <w:r w:rsidR="00956F65">
        <w:t xml:space="preserve">Current </w:t>
      </w:r>
      <w:r>
        <w:t>Limitations</w:t>
      </w:r>
      <w:r w:rsidR="00956F65">
        <w:t xml:space="preserve"> &amp; Features to Come</w:t>
      </w:r>
      <w:bookmarkEnd w:id="39"/>
    </w:p>
    <w:p w14:paraId="20980D78" w14:textId="5006D60D" w:rsidR="00C50FDA" w:rsidRDefault="00C50FDA" w:rsidP="00C50FDA">
      <w:r>
        <w:t>We will now discuss the current limitations as of the current phase of development of the website, as these will be handled as time goes by whilst adding more features as requested by the client:</w:t>
      </w:r>
    </w:p>
    <w:p w14:paraId="314E81DF" w14:textId="377B4BF4" w:rsidR="00C50FDA" w:rsidRDefault="00C50FDA" w:rsidP="00C50FDA">
      <w:pPr>
        <w:pStyle w:val="ListParagraph"/>
        <w:numPr>
          <w:ilvl w:val="0"/>
          <w:numId w:val="42"/>
        </w:numPr>
      </w:pPr>
      <w:r>
        <w:t xml:space="preserve">The website now is only in English, which defeats the purpose of development for the MENA region specifically, a full Arabic translation might be added later on </w:t>
      </w:r>
      <w:r w:rsidRPr="00F73C31">
        <w:rPr>
          <w:i/>
          <w:iCs/>
        </w:rPr>
        <w:t>(</w:t>
      </w:r>
      <w:r w:rsidR="00F73C31" w:rsidRPr="00F73C31">
        <w:rPr>
          <w:i/>
          <w:iCs/>
        </w:rPr>
        <w:t xml:space="preserve">Date: </w:t>
      </w:r>
      <w:r w:rsidRPr="00F73C31">
        <w:rPr>
          <w:i/>
          <w:iCs/>
        </w:rPr>
        <w:t>TBD)</w:t>
      </w:r>
      <w:r w:rsidR="007E2261" w:rsidRPr="00F73C31">
        <w:rPr>
          <w:i/>
          <w:iCs/>
        </w:rPr>
        <w:t>.</w:t>
      </w:r>
    </w:p>
    <w:p w14:paraId="3E6B874B" w14:textId="58336CAE" w:rsidR="00C50FDA" w:rsidRDefault="00C50FDA" w:rsidP="00C50FDA">
      <w:pPr>
        <w:pStyle w:val="ListParagraph"/>
        <w:numPr>
          <w:ilvl w:val="0"/>
          <w:numId w:val="42"/>
        </w:numPr>
      </w:pPr>
      <w:r>
        <w:t xml:space="preserve">The website dark mode is only functional in the index page and will still be migrated and integrated into the other pages </w:t>
      </w:r>
      <w:r w:rsidR="00F73C31" w:rsidRPr="00F73C31">
        <w:rPr>
          <w:i/>
          <w:iCs/>
        </w:rPr>
        <w:t>(Date: TBD).</w:t>
      </w:r>
    </w:p>
    <w:p w14:paraId="241B3142" w14:textId="0A62CA90" w:rsidR="00530271" w:rsidRDefault="00530271" w:rsidP="00C50FDA">
      <w:pPr>
        <w:pStyle w:val="ListParagraph"/>
        <w:numPr>
          <w:ilvl w:val="0"/>
          <w:numId w:val="42"/>
        </w:numPr>
      </w:pPr>
      <w:r>
        <w:t xml:space="preserve">The website forum pages where the students can post questions to be answered needs further work and improvements </w:t>
      </w:r>
      <w:r w:rsidR="00F73C31" w:rsidRPr="00F73C31">
        <w:rPr>
          <w:i/>
          <w:iCs/>
        </w:rPr>
        <w:t>(Date: TBD).</w:t>
      </w:r>
    </w:p>
    <w:p w14:paraId="391B5753" w14:textId="59995F07" w:rsidR="00530271" w:rsidRPr="00C50FDA" w:rsidRDefault="00956F65" w:rsidP="00C50FDA">
      <w:pPr>
        <w:pStyle w:val="ListParagraph"/>
        <w:numPr>
          <w:ilvl w:val="0"/>
          <w:numId w:val="42"/>
        </w:numPr>
      </w:pPr>
      <w:r>
        <w:t>The website must have a secure payment page with several payment methods to ease the process for the students that are willing to subscribe</w:t>
      </w:r>
      <w:r w:rsidR="000F44CA">
        <w:t xml:space="preserve"> </w:t>
      </w:r>
      <w:r w:rsidR="00F73C31" w:rsidRPr="00F73C31">
        <w:rPr>
          <w:i/>
          <w:iCs/>
        </w:rPr>
        <w:t>(Date: TBD).</w:t>
      </w:r>
    </w:p>
    <w:p w14:paraId="22CFCE0A" w14:textId="77777777" w:rsidR="00DA2A4C" w:rsidRDefault="00DA2A4C" w:rsidP="006823DB"/>
    <w:p w14:paraId="6343FFF4" w14:textId="26BFB001" w:rsidR="001171B6" w:rsidRPr="006823DB" w:rsidRDefault="001171B6" w:rsidP="006823DB">
      <w:r>
        <w:br w:type="page"/>
      </w:r>
    </w:p>
    <w:p w14:paraId="71E59B92" w14:textId="1EE8AEC3" w:rsidR="00525D0F" w:rsidRDefault="002600D7" w:rsidP="002600D7">
      <w:pPr>
        <w:pStyle w:val="Heading2"/>
      </w:pPr>
      <w:bookmarkStart w:id="40" w:name="_Toc86780204"/>
      <w:r>
        <w:lastRenderedPageBreak/>
        <w:t xml:space="preserve">The Website </w:t>
      </w:r>
      <w:r w:rsidR="006529D0">
        <w:t xml:space="preserve">Code </w:t>
      </w:r>
      <w:r>
        <w:t>Overview &amp; Documentation</w:t>
      </w:r>
      <w:bookmarkEnd w:id="40"/>
    </w:p>
    <w:p w14:paraId="7B494D5A" w14:textId="2359CAAB" w:rsidR="00D52B4D" w:rsidRDefault="002600D7" w:rsidP="002600D7">
      <w:r>
        <w:t xml:space="preserve">In this section, we will go over the </w:t>
      </w:r>
      <w:r w:rsidR="006F3D2C">
        <w:t>current</w:t>
      </w:r>
      <w:r>
        <w:t xml:space="preserve"> website state and </w:t>
      </w:r>
      <w:r w:rsidR="006F3D2C">
        <w:t>explain the pages’ structure, code and the features they offer</w:t>
      </w:r>
      <w:r w:rsidR="00D52B4D">
        <w:t>, starting with the CSS style sheet that we used for the pages, that is “stylesheet.css”.</w:t>
      </w:r>
    </w:p>
    <w:p w14:paraId="46C0D092" w14:textId="0DEC8954" w:rsidR="00B95BD1" w:rsidRDefault="00B95BD1" w:rsidP="002600D7">
      <w:r>
        <w:t xml:space="preserve">We have used a variety of CSS selectors depending on the context needed; hence, for the unique elements we have used id </w:t>
      </w:r>
      <w:r w:rsidR="00AD1F20">
        <w:t>selectors</w:t>
      </w:r>
      <w:r>
        <w:t xml:space="preserve"> and for the elements that are present in most pages, such as the containers as &lt;main&gt;, &lt;header&gt; and &lt;footer&gt; tags, we have used the class selector.</w:t>
      </w:r>
    </w:p>
    <w:p w14:paraId="1A7C61C5" w14:textId="77777777" w:rsidR="00240E44" w:rsidRDefault="00240E44" w:rsidP="00B95BD1">
      <w:pPr>
        <w:keepNext/>
        <w:ind w:left="0" w:firstLine="0"/>
        <w:jc w:val="center"/>
      </w:pPr>
      <w:r>
        <w:rPr>
          <w:noProof/>
        </w:rPr>
        <w:drawing>
          <wp:inline distT="0" distB="0" distL="0" distR="0" wp14:anchorId="3D4371DC" wp14:editId="3CB2047A">
            <wp:extent cx="5432026" cy="5758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4345" cy="5760638"/>
                    </a:xfrm>
                    <a:prstGeom prst="rect">
                      <a:avLst/>
                    </a:prstGeom>
                  </pic:spPr>
                </pic:pic>
              </a:graphicData>
            </a:graphic>
          </wp:inline>
        </w:drawing>
      </w:r>
    </w:p>
    <w:p w14:paraId="6C78C2B2" w14:textId="66F3AF18" w:rsidR="00D52B4D" w:rsidRDefault="00240E44" w:rsidP="006875B0">
      <w:pPr>
        <w:pStyle w:val="Caption"/>
      </w:pPr>
      <w:bookmarkStart w:id="41" w:name="_Toc86780215"/>
      <w:r>
        <w:t xml:space="preserve">Figure </w:t>
      </w:r>
      <w:r w:rsidR="0094326F">
        <w:fldChar w:fldCharType="begin"/>
      </w:r>
      <w:r w:rsidR="0094326F">
        <w:instrText xml:space="preserve"> SEQ Figure \* ARABIC </w:instrText>
      </w:r>
      <w:r w:rsidR="0094326F">
        <w:fldChar w:fldCharType="separate"/>
      </w:r>
      <w:r w:rsidR="006C400C">
        <w:rPr>
          <w:noProof/>
        </w:rPr>
        <w:t>1</w:t>
      </w:r>
      <w:r w:rsidR="0094326F">
        <w:rPr>
          <w:noProof/>
        </w:rPr>
        <w:fldChar w:fldCharType="end"/>
      </w:r>
      <w:r>
        <w:t xml:space="preserve"> – Stylesheet </w:t>
      </w:r>
      <w:r w:rsidR="009B6698">
        <w:t>Code Snippet</w:t>
      </w:r>
      <w:r>
        <w:t xml:space="preserve"> 1</w:t>
      </w:r>
      <w:bookmarkEnd w:id="41"/>
      <w:r w:rsidR="00D52B4D">
        <w:br w:type="page"/>
      </w:r>
    </w:p>
    <w:p w14:paraId="337B129A" w14:textId="77777777" w:rsidR="009B6698" w:rsidRDefault="006875B0" w:rsidP="00B95BD1">
      <w:pPr>
        <w:keepNext/>
        <w:ind w:left="0" w:firstLine="0"/>
        <w:jc w:val="center"/>
      </w:pPr>
      <w:r>
        <w:rPr>
          <w:noProof/>
        </w:rPr>
        <w:lastRenderedPageBreak/>
        <w:drawing>
          <wp:inline distT="0" distB="0" distL="0" distR="0" wp14:anchorId="09469BC8" wp14:editId="13E9FE98">
            <wp:extent cx="5943600" cy="6584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84950"/>
                    </a:xfrm>
                    <a:prstGeom prst="rect">
                      <a:avLst/>
                    </a:prstGeom>
                  </pic:spPr>
                </pic:pic>
              </a:graphicData>
            </a:graphic>
          </wp:inline>
        </w:drawing>
      </w:r>
    </w:p>
    <w:p w14:paraId="367F30F9" w14:textId="053C8275" w:rsidR="002600D7" w:rsidRDefault="009B6698" w:rsidP="009B6698">
      <w:pPr>
        <w:pStyle w:val="Caption"/>
      </w:pPr>
      <w:bookmarkStart w:id="42" w:name="_Toc86780216"/>
      <w:r>
        <w:t xml:space="preserve">Figure </w:t>
      </w:r>
      <w:r w:rsidR="0094326F">
        <w:fldChar w:fldCharType="begin"/>
      </w:r>
      <w:r w:rsidR="0094326F">
        <w:instrText xml:space="preserve"> SEQ Figure \* ARABIC </w:instrText>
      </w:r>
      <w:r w:rsidR="0094326F">
        <w:fldChar w:fldCharType="separate"/>
      </w:r>
      <w:r w:rsidR="006C400C">
        <w:rPr>
          <w:noProof/>
        </w:rPr>
        <w:t>2</w:t>
      </w:r>
      <w:r w:rsidR="0094326F">
        <w:rPr>
          <w:noProof/>
        </w:rPr>
        <w:fldChar w:fldCharType="end"/>
      </w:r>
      <w:r>
        <w:t xml:space="preserve"> - Stylesheet Code Snippet 2</w:t>
      </w:r>
      <w:bookmarkEnd w:id="42"/>
    </w:p>
    <w:p w14:paraId="3779C0C9" w14:textId="54E5A287" w:rsidR="006875B0" w:rsidRDefault="006875B0">
      <w:pPr>
        <w:spacing w:before="0" w:after="160" w:line="259" w:lineRule="auto"/>
        <w:ind w:left="0" w:firstLine="0"/>
        <w:jc w:val="left"/>
      </w:pPr>
      <w:r>
        <w:br w:type="page"/>
      </w:r>
    </w:p>
    <w:p w14:paraId="08990823" w14:textId="77777777" w:rsidR="006875B0" w:rsidRDefault="006875B0" w:rsidP="002600D7"/>
    <w:p w14:paraId="5A5A4508" w14:textId="3F84B9F5" w:rsidR="0028078A" w:rsidRDefault="00212450" w:rsidP="0028078A">
      <w:pPr>
        <w:keepNext/>
        <w:ind w:left="0" w:firstLine="0"/>
        <w:jc w:val="center"/>
      </w:pPr>
      <w:r>
        <w:rPr>
          <w:noProof/>
        </w:rPr>
        <w:drawing>
          <wp:inline distT="0" distB="0" distL="0" distR="0" wp14:anchorId="7F79E927" wp14:editId="63689E10">
            <wp:extent cx="5943600" cy="2826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6385"/>
                    </a:xfrm>
                    <a:prstGeom prst="rect">
                      <a:avLst/>
                    </a:prstGeom>
                  </pic:spPr>
                </pic:pic>
              </a:graphicData>
            </a:graphic>
          </wp:inline>
        </w:drawing>
      </w:r>
    </w:p>
    <w:p w14:paraId="29C05334" w14:textId="15CE41E9" w:rsidR="008914BF" w:rsidRDefault="0028078A" w:rsidP="0028078A">
      <w:pPr>
        <w:pStyle w:val="Caption"/>
      </w:pPr>
      <w:bookmarkStart w:id="43" w:name="_Toc86780217"/>
      <w:r>
        <w:t xml:space="preserve">Figure </w:t>
      </w:r>
      <w:r w:rsidR="0094326F">
        <w:fldChar w:fldCharType="begin"/>
      </w:r>
      <w:r w:rsidR="0094326F">
        <w:instrText xml:space="preserve"> SE</w:instrText>
      </w:r>
      <w:r w:rsidR="0094326F">
        <w:instrText xml:space="preserve">Q Figure \* ARABIC </w:instrText>
      </w:r>
      <w:r w:rsidR="0094326F">
        <w:fldChar w:fldCharType="separate"/>
      </w:r>
      <w:r w:rsidR="006C400C">
        <w:rPr>
          <w:noProof/>
        </w:rPr>
        <w:t>3</w:t>
      </w:r>
      <w:r w:rsidR="0094326F">
        <w:rPr>
          <w:noProof/>
        </w:rPr>
        <w:fldChar w:fldCharType="end"/>
      </w:r>
      <w:r>
        <w:t xml:space="preserve"> - Index </w:t>
      </w:r>
      <w:r w:rsidRPr="0028078A">
        <w:t>Page</w:t>
      </w:r>
      <w:bookmarkEnd w:id="43"/>
    </w:p>
    <w:p w14:paraId="3A15B447" w14:textId="77777777" w:rsidR="00D57369" w:rsidRDefault="00B35E6E" w:rsidP="00D57369">
      <w:pPr>
        <w:keepNext/>
        <w:ind w:left="0" w:firstLine="0"/>
        <w:jc w:val="center"/>
      </w:pPr>
      <w:r>
        <w:rPr>
          <w:noProof/>
        </w:rPr>
        <w:lastRenderedPageBreak/>
        <w:drawing>
          <wp:inline distT="0" distB="0" distL="0" distR="0" wp14:anchorId="6FF0A380" wp14:editId="6C41CA48">
            <wp:extent cx="4872694" cy="55452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2976" cy="5556999"/>
                    </a:xfrm>
                    <a:prstGeom prst="rect">
                      <a:avLst/>
                    </a:prstGeom>
                  </pic:spPr>
                </pic:pic>
              </a:graphicData>
            </a:graphic>
          </wp:inline>
        </w:drawing>
      </w:r>
    </w:p>
    <w:p w14:paraId="44085547" w14:textId="3FE34A53" w:rsidR="00B42D0F" w:rsidRPr="00B42D0F" w:rsidRDefault="00D57369" w:rsidP="00D57369">
      <w:pPr>
        <w:pStyle w:val="Caption"/>
      </w:pPr>
      <w:bookmarkStart w:id="44" w:name="_Toc86780218"/>
      <w:r>
        <w:t xml:space="preserve">Figure </w:t>
      </w:r>
      <w:r w:rsidR="0094326F">
        <w:fldChar w:fldCharType="begin"/>
      </w:r>
      <w:r w:rsidR="0094326F">
        <w:instrText xml:space="preserve"> SEQ Figure \* ARABIC </w:instrText>
      </w:r>
      <w:r w:rsidR="0094326F">
        <w:fldChar w:fldCharType="separate"/>
      </w:r>
      <w:r w:rsidR="006C400C">
        <w:rPr>
          <w:noProof/>
        </w:rPr>
        <w:t>4</w:t>
      </w:r>
      <w:r w:rsidR="0094326F">
        <w:rPr>
          <w:noProof/>
        </w:rPr>
        <w:fldChar w:fldCharType="end"/>
      </w:r>
      <w:r>
        <w:t xml:space="preserve"> - Index Page Code Snippet 1</w:t>
      </w:r>
      <w:bookmarkEnd w:id="44"/>
    </w:p>
    <w:p w14:paraId="7C1EB21E" w14:textId="7889DACB" w:rsidR="00BC386A" w:rsidRDefault="00B42D0F" w:rsidP="00787C8A">
      <w:r>
        <w:t xml:space="preserve">The current index page </w:t>
      </w:r>
      <w:r w:rsidR="00D57369">
        <w:t xml:space="preserve">is mostly concerned with the display of </w:t>
      </w:r>
      <w:r w:rsidR="00BC386A">
        <w:t>subjects’</w:t>
      </w:r>
      <w:r w:rsidR="00D57369">
        <w:t xml:space="preserve"> forum pages, each with a hyperlinked image and a text explaining the subject name, which then </w:t>
      </w:r>
      <w:r w:rsidR="00BC386A">
        <w:t>links the user to the appropriate HTML page of the chosen subject.</w:t>
      </w:r>
    </w:p>
    <w:p w14:paraId="5B9BA896" w14:textId="77777777" w:rsidR="00BC386A" w:rsidRDefault="00BC386A">
      <w:pPr>
        <w:spacing w:before="0" w:after="160" w:line="259" w:lineRule="auto"/>
        <w:ind w:left="0" w:firstLine="0"/>
        <w:jc w:val="left"/>
      </w:pPr>
      <w:r>
        <w:br w:type="page"/>
      </w:r>
    </w:p>
    <w:p w14:paraId="13B1377F" w14:textId="77777777" w:rsidR="00787C8A" w:rsidRDefault="00787C8A" w:rsidP="00787C8A">
      <w:pPr>
        <w:pStyle w:val="ListParagraph"/>
        <w:keepNext/>
        <w:ind w:left="0" w:firstLine="0"/>
      </w:pPr>
      <w:r>
        <w:rPr>
          <w:noProof/>
        </w:rPr>
        <w:lastRenderedPageBreak/>
        <w:drawing>
          <wp:inline distT="0" distB="0" distL="0" distR="0" wp14:anchorId="4D4A6ACA" wp14:editId="4E8ADB7E">
            <wp:extent cx="5943600" cy="3056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890"/>
                    </a:xfrm>
                    <a:prstGeom prst="rect">
                      <a:avLst/>
                    </a:prstGeom>
                  </pic:spPr>
                </pic:pic>
              </a:graphicData>
            </a:graphic>
          </wp:inline>
        </w:drawing>
      </w:r>
    </w:p>
    <w:p w14:paraId="7FBFB4D9" w14:textId="33D475AE" w:rsidR="00BC386A" w:rsidRDefault="00787C8A" w:rsidP="00787C8A">
      <w:pPr>
        <w:pStyle w:val="Caption"/>
      </w:pPr>
      <w:bookmarkStart w:id="45" w:name="_Toc86780219"/>
      <w:r>
        <w:t xml:space="preserve">Figure </w:t>
      </w:r>
      <w:r w:rsidR="0094326F">
        <w:fldChar w:fldCharType="begin"/>
      </w:r>
      <w:r w:rsidR="0094326F">
        <w:instrText xml:space="preserve"> SEQ Figure \* ARABIC </w:instrText>
      </w:r>
      <w:r w:rsidR="0094326F">
        <w:fldChar w:fldCharType="separate"/>
      </w:r>
      <w:r w:rsidR="006C400C">
        <w:rPr>
          <w:noProof/>
        </w:rPr>
        <w:t>5</w:t>
      </w:r>
      <w:r w:rsidR="0094326F">
        <w:rPr>
          <w:noProof/>
        </w:rPr>
        <w:fldChar w:fldCharType="end"/>
      </w:r>
      <w:r>
        <w:t xml:space="preserve"> - Index Page Code Snippet 2</w:t>
      </w:r>
      <w:bookmarkEnd w:id="45"/>
    </w:p>
    <w:p w14:paraId="1DDD1C83" w14:textId="4AF7BF5F" w:rsidR="00787C8A" w:rsidRDefault="00787C8A" w:rsidP="00787C8A">
      <w:r>
        <w:t>The &lt;header&gt; tags in the index page and the following pages represents the logo of the website AnswerIt! at the top, which the user can click at any time to return to the index page, whilst also displaying the register and login buttons that allow the student to register or login.</w:t>
      </w:r>
    </w:p>
    <w:p w14:paraId="35AA613C" w14:textId="6395856D" w:rsidR="00781CC4" w:rsidRDefault="002709B3" w:rsidP="00781CC4">
      <w:pPr>
        <w:keepNext/>
        <w:spacing w:before="0" w:after="160" w:line="259" w:lineRule="auto"/>
        <w:ind w:left="0" w:firstLine="0"/>
        <w:jc w:val="left"/>
      </w:pPr>
      <w:r>
        <w:rPr>
          <w:noProof/>
        </w:rPr>
        <w:drawing>
          <wp:inline distT="0" distB="0" distL="0" distR="0" wp14:anchorId="34055B5F" wp14:editId="6C8E58F4">
            <wp:extent cx="5943600" cy="496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6570"/>
                    </a:xfrm>
                    <a:prstGeom prst="rect">
                      <a:avLst/>
                    </a:prstGeom>
                  </pic:spPr>
                </pic:pic>
              </a:graphicData>
            </a:graphic>
          </wp:inline>
        </w:drawing>
      </w:r>
    </w:p>
    <w:p w14:paraId="1B4E9985" w14:textId="1B2A0029" w:rsidR="00F35852" w:rsidRDefault="00781CC4" w:rsidP="00781CC4">
      <w:pPr>
        <w:pStyle w:val="Caption"/>
      </w:pPr>
      <w:bookmarkStart w:id="46" w:name="_Toc86780220"/>
      <w:r>
        <w:t xml:space="preserve">Figure </w:t>
      </w:r>
      <w:r w:rsidR="0094326F">
        <w:fldChar w:fldCharType="begin"/>
      </w:r>
      <w:r w:rsidR="0094326F">
        <w:instrText xml:space="preserve"> SEQ Figure \* ARABIC </w:instrText>
      </w:r>
      <w:r w:rsidR="0094326F">
        <w:fldChar w:fldCharType="separate"/>
      </w:r>
      <w:r w:rsidR="006C400C">
        <w:rPr>
          <w:noProof/>
        </w:rPr>
        <w:t>6</w:t>
      </w:r>
      <w:r w:rsidR="0094326F">
        <w:rPr>
          <w:noProof/>
        </w:rPr>
        <w:fldChar w:fldCharType="end"/>
      </w:r>
      <w:r>
        <w:t xml:space="preserve"> - Main Footer</w:t>
      </w:r>
      <w:bookmarkEnd w:id="46"/>
    </w:p>
    <w:p w14:paraId="233FD7AB" w14:textId="77777777" w:rsidR="00F13136" w:rsidRDefault="00CE2B32" w:rsidP="00F13136">
      <w:pPr>
        <w:keepNext/>
        <w:ind w:left="0" w:firstLine="0"/>
      </w:pPr>
      <w:r>
        <w:rPr>
          <w:noProof/>
        </w:rPr>
        <w:drawing>
          <wp:inline distT="0" distB="0" distL="0" distR="0" wp14:anchorId="446A15A0" wp14:editId="7D629E96">
            <wp:extent cx="5943600" cy="1400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00175"/>
                    </a:xfrm>
                    <a:prstGeom prst="rect">
                      <a:avLst/>
                    </a:prstGeom>
                  </pic:spPr>
                </pic:pic>
              </a:graphicData>
            </a:graphic>
          </wp:inline>
        </w:drawing>
      </w:r>
    </w:p>
    <w:p w14:paraId="3B322AA8" w14:textId="7BDA8503" w:rsidR="00CE2B32" w:rsidRDefault="00F13136" w:rsidP="00F13136">
      <w:pPr>
        <w:pStyle w:val="Caption"/>
      </w:pPr>
      <w:bookmarkStart w:id="47" w:name="_Toc86780221"/>
      <w:r>
        <w:t xml:space="preserve">Figure </w:t>
      </w:r>
      <w:r w:rsidR="0094326F">
        <w:fldChar w:fldCharType="begin"/>
      </w:r>
      <w:r w:rsidR="0094326F">
        <w:instrText xml:space="preserve"> SEQ Figure \* ARABIC </w:instrText>
      </w:r>
      <w:r w:rsidR="0094326F">
        <w:fldChar w:fldCharType="separate"/>
      </w:r>
      <w:r w:rsidR="006C400C">
        <w:rPr>
          <w:noProof/>
        </w:rPr>
        <w:t>7</w:t>
      </w:r>
      <w:r w:rsidR="0094326F">
        <w:rPr>
          <w:noProof/>
        </w:rPr>
        <w:fldChar w:fldCharType="end"/>
      </w:r>
      <w:r>
        <w:t xml:space="preserve"> - Index Page Code Snippet 3</w:t>
      </w:r>
      <w:bookmarkEnd w:id="47"/>
    </w:p>
    <w:p w14:paraId="0CFEA496" w14:textId="6D8B04D9" w:rsidR="00645E29" w:rsidRDefault="00F13136" w:rsidP="00645E29">
      <w:r>
        <w:t xml:space="preserve">Our main &lt;footer&gt; tag with the </w:t>
      </w:r>
      <w:r w:rsidR="001B0B54">
        <w:t xml:space="preserve">id </w:t>
      </w:r>
      <w:r w:rsidR="001B0B54" w:rsidRPr="001B0B54">
        <w:rPr>
          <w:i/>
          <w:iCs/>
        </w:rPr>
        <w:t>“mainfooter”</w:t>
      </w:r>
      <w:r w:rsidR="001B0B54">
        <w:rPr>
          <w:i/>
          <w:iCs/>
        </w:rPr>
        <w:t xml:space="preserve"> </w:t>
      </w:r>
      <w:r w:rsidR="001B0B54">
        <w:t>represents the footer that is present at the end of each page on the website and carries relevant hyperlinks about the website like the About us, FAQ</w:t>
      </w:r>
      <w:r w:rsidR="00721342">
        <w:t xml:space="preserve">, testimonials </w:t>
      </w:r>
      <w:r w:rsidR="001B0B54">
        <w:t xml:space="preserve">and a hyperlink with a </w:t>
      </w:r>
      <w:r w:rsidR="001B0B54">
        <w:rPr>
          <w:i/>
          <w:iCs/>
        </w:rPr>
        <w:t>“mailto”</w:t>
      </w:r>
      <w:r w:rsidR="001B0B54">
        <w:t xml:space="preserve"> </w:t>
      </w:r>
      <w:r w:rsidR="007C4E5E">
        <w:t>source that opens a new email for users to send to the website support and contact email.</w:t>
      </w:r>
      <w:r w:rsidR="00645E29">
        <w:br w:type="page"/>
      </w:r>
    </w:p>
    <w:p w14:paraId="714E402C" w14:textId="0ECBFA00" w:rsidR="003D5A00" w:rsidRDefault="00212450" w:rsidP="003D5A00">
      <w:pPr>
        <w:keepNext/>
        <w:spacing w:before="0" w:after="160" w:line="259" w:lineRule="auto"/>
        <w:ind w:left="0" w:firstLine="0"/>
        <w:jc w:val="left"/>
      </w:pPr>
      <w:r>
        <w:rPr>
          <w:noProof/>
        </w:rPr>
        <w:lastRenderedPageBreak/>
        <w:drawing>
          <wp:inline distT="0" distB="0" distL="0" distR="0" wp14:anchorId="42428E78" wp14:editId="72E143D7">
            <wp:extent cx="5943600" cy="2872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2740"/>
                    </a:xfrm>
                    <a:prstGeom prst="rect">
                      <a:avLst/>
                    </a:prstGeom>
                  </pic:spPr>
                </pic:pic>
              </a:graphicData>
            </a:graphic>
          </wp:inline>
        </w:drawing>
      </w:r>
    </w:p>
    <w:p w14:paraId="150B2DCA" w14:textId="1438BD06" w:rsidR="003D5A00" w:rsidRDefault="003D5A00" w:rsidP="0044795A">
      <w:pPr>
        <w:pStyle w:val="Caption"/>
      </w:pPr>
      <w:bookmarkStart w:id="48" w:name="_Toc86780222"/>
      <w:r>
        <w:t xml:space="preserve">Figure </w:t>
      </w:r>
      <w:r w:rsidR="0094326F">
        <w:fldChar w:fldCharType="begin"/>
      </w:r>
      <w:r w:rsidR="0094326F">
        <w:instrText xml:space="preserve"> SEQ Figure \* ARABIC </w:instrText>
      </w:r>
      <w:r w:rsidR="0094326F">
        <w:fldChar w:fldCharType="separate"/>
      </w:r>
      <w:r w:rsidR="006C400C">
        <w:rPr>
          <w:noProof/>
        </w:rPr>
        <w:t>8</w:t>
      </w:r>
      <w:r w:rsidR="0094326F">
        <w:rPr>
          <w:noProof/>
        </w:rPr>
        <w:fldChar w:fldCharType="end"/>
      </w:r>
      <w:r>
        <w:t xml:space="preserve"> - Registration Page</w:t>
      </w:r>
      <w:bookmarkEnd w:id="48"/>
    </w:p>
    <w:p w14:paraId="3473ACC4" w14:textId="77777777" w:rsidR="003D5A00" w:rsidRDefault="003D5A00">
      <w:pPr>
        <w:spacing w:before="0" w:after="160" w:line="259" w:lineRule="auto"/>
        <w:ind w:left="0" w:firstLine="0"/>
        <w:jc w:val="left"/>
      </w:pPr>
    </w:p>
    <w:p w14:paraId="35A77FD2" w14:textId="68E8578D" w:rsidR="003D5A00" w:rsidRDefault="003D5A00">
      <w:pPr>
        <w:spacing w:before="0" w:after="160" w:line="259" w:lineRule="auto"/>
        <w:ind w:left="0" w:firstLine="0"/>
        <w:jc w:val="left"/>
      </w:pPr>
      <w:r>
        <w:br w:type="page"/>
      </w:r>
    </w:p>
    <w:p w14:paraId="41297B7D" w14:textId="04A7D51E" w:rsidR="003D5A00" w:rsidRDefault="00FD610C" w:rsidP="003D5A00">
      <w:pPr>
        <w:keepNext/>
        <w:ind w:left="0" w:firstLine="0"/>
        <w:jc w:val="center"/>
      </w:pPr>
      <w:r>
        <w:rPr>
          <w:noProof/>
        </w:rPr>
        <w:lastRenderedPageBreak/>
        <w:drawing>
          <wp:inline distT="0" distB="0" distL="0" distR="0" wp14:anchorId="6ED7AA9A" wp14:editId="08F26751">
            <wp:extent cx="4913780" cy="730567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7439" cy="7311116"/>
                    </a:xfrm>
                    <a:prstGeom prst="rect">
                      <a:avLst/>
                    </a:prstGeom>
                  </pic:spPr>
                </pic:pic>
              </a:graphicData>
            </a:graphic>
          </wp:inline>
        </w:drawing>
      </w:r>
    </w:p>
    <w:p w14:paraId="27855995" w14:textId="5F8F7F2A" w:rsidR="00F13136" w:rsidRDefault="003D5A00" w:rsidP="003D5A00">
      <w:pPr>
        <w:pStyle w:val="Caption"/>
      </w:pPr>
      <w:bookmarkStart w:id="49" w:name="_Toc86780223"/>
      <w:r>
        <w:t xml:space="preserve">Figure </w:t>
      </w:r>
      <w:r w:rsidR="0094326F">
        <w:fldChar w:fldCharType="begin"/>
      </w:r>
      <w:r w:rsidR="0094326F">
        <w:instrText xml:space="preserve"> SEQ Figure \* ARABIC </w:instrText>
      </w:r>
      <w:r w:rsidR="0094326F">
        <w:fldChar w:fldCharType="separate"/>
      </w:r>
      <w:r w:rsidR="006C400C">
        <w:rPr>
          <w:noProof/>
        </w:rPr>
        <w:t>9</w:t>
      </w:r>
      <w:r w:rsidR="0094326F">
        <w:rPr>
          <w:noProof/>
        </w:rPr>
        <w:fldChar w:fldCharType="end"/>
      </w:r>
      <w:r>
        <w:t xml:space="preserve"> - Registration Page Code Snippet 1</w:t>
      </w:r>
      <w:bookmarkEnd w:id="49"/>
    </w:p>
    <w:p w14:paraId="7F5BA281" w14:textId="79761D4E" w:rsidR="0044795A" w:rsidRDefault="0044795A" w:rsidP="0044795A"/>
    <w:p w14:paraId="395EBC27" w14:textId="77777777" w:rsidR="0044795A" w:rsidRDefault="0044795A" w:rsidP="0044795A">
      <w:r>
        <w:lastRenderedPageBreak/>
        <w:t>In the registration page, both the header and footer tags remain the same, with the only difference that the register button is no longer visible as the user is already in the registration page, instead they can go to the login page have the student been registered before.</w:t>
      </w:r>
    </w:p>
    <w:p w14:paraId="434F2FA6" w14:textId="4FA224D6" w:rsidR="0044795A" w:rsidRDefault="0044795A" w:rsidP="0044795A">
      <w:r>
        <w:t xml:space="preserve">The code for the registration page </w:t>
      </w:r>
      <w:r w:rsidR="00536632">
        <w:t>shows</w:t>
      </w:r>
      <w:r>
        <w:t xml:space="preserve"> a &lt;form&gt; tag in which we have added the </w:t>
      </w:r>
      <w:r w:rsidR="00F945BC">
        <w:t>appropriate &lt;</w:t>
      </w:r>
      <w:r w:rsidR="008B7554">
        <w:t xml:space="preserve">input&gt; tags with </w:t>
      </w:r>
      <w:r w:rsidR="00F945BC">
        <w:t>the appropriate types for each input.</w:t>
      </w:r>
    </w:p>
    <w:p w14:paraId="15536018" w14:textId="5588D79D" w:rsidR="008F2CD7" w:rsidRDefault="00F945BC" w:rsidP="0044795A">
      <w:r>
        <w:t xml:space="preserve">In the list menus, we have used the &lt;select&gt; tag with the first option being </w:t>
      </w:r>
      <w:r>
        <w:rPr>
          <w:i/>
          <w:iCs/>
        </w:rPr>
        <w:t>disabled</w:t>
      </w:r>
      <w:r>
        <w:t xml:space="preserve"> to prevent the user from forgetting to select an input from the list menu, we have </w:t>
      </w:r>
      <w:r w:rsidR="009248C8">
        <w:t>also</w:t>
      </w:r>
      <w:r>
        <w:t xml:space="preserve"> limited all of the lengths of the entries to 25 characters.</w:t>
      </w:r>
      <w:r w:rsidR="002B3F17">
        <w:t xml:space="preserve"> Finally, a &lt;select&gt; tag with all of the countries also is present in the form, this information will be later used by the client in data statistics.</w:t>
      </w:r>
    </w:p>
    <w:p w14:paraId="7DC47C18" w14:textId="77777777" w:rsidR="008F2CD7" w:rsidRDefault="008F2CD7">
      <w:pPr>
        <w:spacing w:before="0" w:after="160" w:line="259" w:lineRule="auto"/>
        <w:ind w:left="0" w:firstLine="0"/>
        <w:jc w:val="left"/>
      </w:pPr>
      <w:r>
        <w:br w:type="page"/>
      </w:r>
    </w:p>
    <w:p w14:paraId="1E3CD14E" w14:textId="1691A21E" w:rsidR="008F2CD7" w:rsidRDefault="00212450" w:rsidP="00E2321C">
      <w:pPr>
        <w:keepNext/>
        <w:ind w:left="0" w:firstLine="0"/>
        <w:jc w:val="center"/>
      </w:pPr>
      <w:r>
        <w:rPr>
          <w:noProof/>
        </w:rPr>
        <w:lastRenderedPageBreak/>
        <w:drawing>
          <wp:inline distT="0" distB="0" distL="0" distR="0" wp14:anchorId="6C0520AD" wp14:editId="01446B44">
            <wp:extent cx="5301932" cy="2536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7570" cy="2539241"/>
                    </a:xfrm>
                    <a:prstGeom prst="rect">
                      <a:avLst/>
                    </a:prstGeom>
                  </pic:spPr>
                </pic:pic>
              </a:graphicData>
            </a:graphic>
          </wp:inline>
        </w:drawing>
      </w:r>
    </w:p>
    <w:p w14:paraId="221D350C" w14:textId="63856DCD" w:rsidR="00F945BC" w:rsidRDefault="008F2CD7" w:rsidP="008F2CD7">
      <w:pPr>
        <w:pStyle w:val="Caption"/>
      </w:pPr>
      <w:bookmarkStart w:id="50" w:name="_Toc86780224"/>
      <w:r>
        <w:t xml:space="preserve">Figure </w:t>
      </w:r>
      <w:r w:rsidR="0094326F">
        <w:fldChar w:fldCharType="begin"/>
      </w:r>
      <w:r w:rsidR="0094326F">
        <w:instrText xml:space="preserve"> SEQ Figure \* ARABIC </w:instrText>
      </w:r>
      <w:r w:rsidR="0094326F">
        <w:fldChar w:fldCharType="separate"/>
      </w:r>
      <w:r w:rsidR="006C400C">
        <w:rPr>
          <w:noProof/>
        </w:rPr>
        <w:t>10</w:t>
      </w:r>
      <w:r w:rsidR="0094326F">
        <w:rPr>
          <w:noProof/>
        </w:rPr>
        <w:fldChar w:fldCharType="end"/>
      </w:r>
      <w:r>
        <w:t xml:space="preserve"> - Login Page</w:t>
      </w:r>
      <w:bookmarkEnd w:id="50"/>
    </w:p>
    <w:p w14:paraId="2C28BC7E" w14:textId="77777777" w:rsidR="008F2CD7" w:rsidRDefault="008F2CD7" w:rsidP="00E92BCB">
      <w:pPr>
        <w:keepNext/>
        <w:ind w:left="0" w:firstLine="0"/>
        <w:jc w:val="center"/>
      </w:pPr>
      <w:r>
        <w:rPr>
          <w:noProof/>
        </w:rPr>
        <w:drawing>
          <wp:inline distT="0" distB="0" distL="0" distR="0" wp14:anchorId="6E3BBE71" wp14:editId="68F017E5">
            <wp:extent cx="5381130" cy="40824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3679" cy="4084350"/>
                    </a:xfrm>
                    <a:prstGeom prst="rect">
                      <a:avLst/>
                    </a:prstGeom>
                  </pic:spPr>
                </pic:pic>
              </a:graphicData>
            </a:graphic>
          </wp:inline>
        </w:drawing>
      </w:r>
    </w:p>
    <w:p w14:paraId="2038EB06" w14:textId="05890679" w:rsidR="00E92BCB" w:rsidRDefault="008F2CD7" w:rsidP="00E92BCB">
      <w:pPr>
        <w:pStyle w:val="Caption"/>
      </w:pPr>
      <w:bookmarkStart w:id="51" w:name="_Toc86780225"/>
      <w:r>
        <w:t xml:space="preserve">Figure </w:t>
      </w:r>
      <w:r w:rsidR="0094326F">
        <w:fldChar w:fldCharType="begin"/>
      </w:r>
      <w:r w:rsidR="0094326F">
        <w:instrText xml:space="preserve"> SEQ Figure \* ARABIC </w:instrText>
      </w:r>
      <w:r w:rsidR="0094326F">
        <w:fldChar w:fldCharType="separate"/>
      </w:r>
      <w:r w:rsidR="006C400C">
        <w:rPr>
          <w:noProof/>
        </w:rPr>
        <w:t>11</w:t>
      </w:r>
      <w:r w:rsidR="0094326F">
        <w:rPr>
          <w:noProof/>
        </w:rPr>
        <w:fldChar w:fldCharType="end"/>
      </w:r>
      <w:r>
        <w:t xml:space="preserve"> - Login Page Code Snippet 1</w:t>
      </w:r>
      <w:bookmarkEnd w:id="51"/>
    </w:p>
    <w:p w14:paraId="6AA3CACA" w14:textId="28A794C8" w:rsidR="002072A0" w:rsidRDefault="00BE1F51" w:rsidP="002072A0">
      <w:r>
        <w:t>The login page shows very similar characteristics and code to the registration page with the only differences being the different header button; from login to register.</w:t>
      </w:r>
      <w:r w:rsidR="002072A0">
        <w:br w:type="page"/>
      </w:r>
    </w:p>
    <w:p w14:paraId="10577CD2" w14:textId="77777777" w:rsidR="002072A0" w:rsidRDefault="002072A0" w:rsidP="002072A0">
      <w:pPr>
        <w:keepNext/>
        <w:ind w:left="0" w:firstLine="0"/>
      </w:pPr>
      <w:r>
        <w:rPr>
          <w:noProof/>
        </w:rPr>
        <w:lastRenderedPageBreak/>
        <w:drawing>
          <wp:inline distT="0" distB="0" distL="0" distR="0" wp14:anchorId="793224E4" wp14:editId="5B778525">
            <wp:extent cx="5943600" cy="2628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8265"/>
                    </a:xfrm>
                    <a:prstGeom prst="rect">
                      <a:avLst/>
                    </a:prstGeom>
                  </pic:spPr>
                </pic:pic>
              </a:graphicData>
            </a:graphic>
          </wp:inline>
        </w:drawing>
      </w:r>
    </w:p>
    <w:p w14:paraId="3491DBBC" w14:textId="72E35CC4" w:rsidR="008F2CD7" w:rsidRDefault="002072A0" w:rsidP="002072A0">
      <w:pPr>
        <w:pStyle w:val="Caption"/>
      </w:pPr>
      <w:bookmarkStart w:id="52" w:name="_Toc86780226"/>
      <w:r>
        <w:t xml:space="preserve">Figure </w:t>
      </w:r>
      <w:r w:rsidR="0094326F">
        <w:fldChar w:fldCharType="begin"/>
      </w:r>
      <w:r w:rsidR="0094326F">
        <w:instrText xml:space="preserve"> SEQ Figure \* ARABIC </w:instrText>
      </w:r>
      <w:r w:rsidR="0094326F">
        <w:fldChar w:fldCharType="separate"/>
      </w:r>
      <w:r w:rsidR="006C400C">
        <w:rPr>
          <w:noProof/>
        </w:rPr>
        <w:t>12</w:t>
      </w:r>
      <w:r w:rsidR="0094326F">
        <w:rPr>
          <w:noProof/>
        </w:rPr>
        <w:fldChar w:fldCharType="end"/>
      </w:r>
      <w:r>
        <w:t xml:space="preserve"> - FAQ Page</w:t>
      </w:r>
      <w:bookmarkEnd w:id="52"/>
    </w:p>
    <w:p w14:paraId="21234B51" w14:textId="77777777" w:rsidR="0011524F" w:rsidRDefault="00463234" w:rsidP="00EB7348">
      <w:pPr>
        <w:keepNext/>
        <w:ind w:left="0" w:firstLine="0"/>
        <w:jc w:val="center"/>
      </w:pPr>
      <w:r>
        <w:rPr>
          <w:noProof/>
        </w:rPr>
        <w:lastRenderedPageBreak/>
        <w:drawing>
          <wp:inline distT="0" distB="0" distL="0" distR="0" wp14:anchorId="11650349" wp14:editId="62C13788">
            <wp:extent cx="5120828" cy="709612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1630" cy="7097237"/>
                    </a:xfrm>
                    <a:prstGeom prst="rect">
                      <a:avLst/>
                    </a:prstGeom>
                  </pic:spPr>
                </pic:pic>
              </a:graphicData>
            </a:graphic>
          </wp:inline>
        </w:drawing>
      </w:r>
    </w:p>
    <w:p w14:paraId="59D151B6" w14:textId="42F4BFBD" w:rsidR="00EB7348" w:rsidRDefault="0011524F" w:rsidP="0011524F">
      <w:pPr>
        <w:pStyle w:val="Caption"/>
      </w:pPr>
      <w:bookmarkStart w:id="53" w:name="_Toc86780227"/>
      <w:r>
        <w:t xml:space="preserve">Figure </w:t>
      </w:r>
      <w:r w:rsidR="0094326F">
        <w:fldChar w:fldCharType="begin"/>
      </w:r>
      <w:r w:rsidR="0094326F">
        <w:instrText xml:space="preserve"> SEQ Figure \* ARABIC </w:instrText>
      </w:r>
      <w:r w:rsidR="0094326F">
        <w:fldChar w:fldCharType="separate"/>
      </w:r>
      <w:r w:rsidR="006C400C">
        <w:rPr>
          <w:noProof/>
        </w:rPr>
        <w:t>13</w:t>
      </w:r>
      <w:r w:rsidR="0094326F">
        <w:rPr>
          <w:noProof/>
        </w:rPr>
        <w:fldChar w:fldCharType="end"/>
      </w:r>
      <w:r>
        <w:t xml:space="preserve"> - FAQ Page Code Snippet 1</w:t>
      </w:r>
      <w:bookmarkEnd w:id="53"/>
    </w:p>
    <w:p w14:paraId="22166C7E" w14:textId="77777777" w:rsidR="00EB7348" w:rsidRDefault="00EB7348">
      <w:pPr>
        <w:spacing w:before="0" w:after="160" w:line="259" w:lineRule="auto"/>
        <w:ind w:left="0" w:firstLine="0"/>
        <w:jc w:val="left"/>
        <w:rPr>
          <w:i/>
          <w:iCs/>
          <w:color w:val="44546A" w:themeColor="text2"/>
          <w:sz w:val="20"/>
          <w:szCs w:val="20"/>
        </w:rPr>
      </w:pPr>
      <w:r>
        <w:br w:type="page"/>
      </w:r>
    </w:p>
    <w:p w14:paraId="5FA9AA73" w14:textId="7A45821A" w:rsidR="00890425" w:rsidRDefault="00EB7348" w:rsidP="00EB7348">
      <w:r>
        <w:lastRenderedPageBreak/>
        <w:t xml:space="preserve">The FAQ page makes use of &lt;ul&gt; tag to make a number of questions that each are separated with a bullet and an answer below them in order to </w:t>
      </w:r>
      <w:r w:rsidR="000C0FC0">
        <w:t xml:space="preserve">differentiate between them and add further support to the students, moreover, the &lt;ul&gt; tags are all styled by the class </w:t>
      </w:r>
      <w:r w:rsidR="000C0FC0">
        <w:rPr>
          <w:i/>
          <w:iCs/>
        </w:rPr>
        <w:t>“unorderedlist”</w:t>
      </w:r>
      <w:r w:rsidR="000C0FC0">
        <w:t xml:space="preserve"> in the rest of the pages that utilize the &lt;ul&gt; tag.</w:t>
      </w:r>
    </w:p>
    <w:p w14:paraId="579D13BC" w14:textId="77777777" w:rsidR="00890425" w:rsidRDefault="00890425">
      <w:pPr>
        <w:spacing w:before="0" w:after="160" w:line="259" w:lineRule="auto"/>
        <w:ind w:left="0" w:firstLine="0"/>
        <w:jc w:val="left"/>
      </w:pPr>
      <w:r>
        <w:br w:type="page"/>
      </w:r>
    </w:p>
    <w:p w14:paraId="61844C9F" w14:textId="77777777" w:rsidR="00890425" w:rsidRDefault="00890425" w:rsidP="00890425">
      <w:pPr>
        <w:keepNext/>
        <w:ind w:left="0" w:firstLine="0"/>
        <w:jc w:val="center"/>
      </w:pPr>
      <w:r>
        <w:rPr>
          <w:noProof/>
        </w:rPr>
        <w:lastRenderedPageBreak/>
        <w:drawing>
          <wp:inline distT="0" distB="0" distL="0" distR="0" wp14:anchorId="07E0501B" wp14:editId="15BE7AE7">
            <wp:extent cx="5943600" cy="286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7025"/>
                    </a:xfrm>
                    <a:prstGeom prst="rect">
                      <a:avLst/>
                    </a:prstGeom>
                  </pic:spPr>
                </pic:pic>
              </a:graphicData>
            </a:graphic>
          </wp:inline>
        </w:drawing>
      </w:r>
    </w:p>
    <w:p w14:paraId="1C0EAE68" w14:textId="573712D5" w:rsidR="004425B6" w:rsidRDefault="00890425" w:rsidP="00890425">
      <w:pPr>
        <w:pStyle w:val="Caption"/>
      </w:pPr>
      <w:bookmarkStart w:id="54" w:name="_Toc86780228"/>
      <w:r>
        <w:t xml:space="preserve">Figure </w:t>
      </w:r>
      <w:r w:rsidR="0094326F">
        <w:fldChar w:fldCharType="begin"/>
      </w:r>
      <w:r w:rsidR="0094326F">
        <w:instrText xml:space="preserve"> SEQ Figure \* ARABIC </w:instrText>
      </w:r>
      <w:r w:rsidR="0094326F">
        <w:fldChar w:fldCharType="separate"/>
      </w:r>
      <w:r w:rsidR="006C400C">
        <w:rPr>
          <w:noProof/>
        </w:rPr>
        <w:t>14</w:t>
      </w:r>
      <w:r w:rsidR="0094326F">
        <w:rPr>
          <w:noProof/>
        </w:rPr>
        <w:fldChar w:fldCharType="end"/>
      </w:r>
      <w:r>
        <w:t xml:space="preserve"> - </w:t>
      </w:r>
      <w:r w:rsidR="00EF60A6">
        <w:t>Reviews</w:t>
      </w:r>
      <w:r>
        <w:t xml:space="preserve"> Page</w:t>
      </w:r>
      <w:bookmarkEnd w:id="54"/>
    </w:p>
    <w:p w14:paraId="08AC5EEB" w14:textId="77777777" w:rsidR="00890425" w:rsidRDefault="00890425" w:rsidP="00890425">
      <w:pPr>
        <w:keepNext/>
        <w:ind w:left="0" w:firstLine="0"/>
        <w:jc w:val="center"/>
      </w:pPr>
      <w:r>
        <w:rPr>
          <w:noProof/>
        </w:rPr>
        <w:drawing>
          <wp:inline distT="0" distB="0" distL="0" distR="0" wp14:anchorId="7B68D1F6" wp14:editId="7F4BB549">
            <wp:extent cx="5191125" cy="410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4105275"/>
                    </a:xfrm>
                    <a:prstGeom prst="rect">
                      <a:avLst/>
                    </a:prstGeom>
                  </pic:spPr>
                </pic:pic>
              </a:graphicData>
            </a:graphic>
          </wp:inline>
        </w:drawing>
      </w:r>
    </w:p>
    <w:p w14:paraId="408B4BBA" w14:textId="20169EF5" w:rsidR="004D671B" w:rsidRDefault="00890425" w:rsidP="00890425">
      <w:pPr>
        <w:pStyle w:val="Caption"/>
      </w:pPr>
      <w:bookmarkStart w:id="55" w:name="_Toc86780229"/>
      <w:r>
        <w:t xml:space="preserve">Figure </w:t>
      </w:r>
      <w:r w:rsidR="0094326F">
        <w:fldChar w:fldCharType="begin"/>
      </w:r>
      <w:r w:rsidR="0094326F">
        <w:instrText xml:space="preserve"> SEQ Figure \* ARABIC </w:instrText>
      </w:r>
      <w:r w:rsidR="0094326F">
        <w:fldChar w:fldCharType="separate"/>
      </w:r>
      <w:r w:rsidR="006C400C">
        <w:rPr>
          <w:noProof/>
        </w:rPr>
        <w:t>15</w:t>
      </w:r>
      <w:r w:rsidR="0094326F">
        <w:rPr>
          <w:noProof/>
        </w:rPr>
        <w:fldChar w:fldCharType="end"/>
      </w:r>
      <w:r>
        <w:t xml:space="preserve"> - </w:t>
      </w:r>
      <w:r w:rsidR="00EF60A6">
        <w:t>Reviews</w:t>
      </w:r>
      <w:r>
        <w:t xml:space="preserve"> Code Snippet 1</w:t>
      </w:r>
      <w:bookmarkEnd w:id="55"/>
    </w:p>
    <w:p w14:paraId="7FD01698" w14:textId="77777777" w:rsidR="004D671B" w:rsidRDefault="004D671B">
      <w:pPr>
        <w:spacing w:before="0" w:after="160" w:line="259" w:lineRule="auto"/>
        <w:ind w:left="0" w:firstLine="0"/>
        <w:jc w:val="left"/>
        <w:rPr>
          <w:i/>
          <w:iCs/>
          <w:color w:val="44546A" w:themeColor="text2"/>
          <w:sz w:val="20"/>
          <w:szCs w:val="20"/>
        </w:rPr>
      </w:pPr>
      <w:r>
        <w:br w:type="page"/>
      </w:r>
    </w:p>
    <w:p w14:paraId="5B7DB2C1" w14:textId="77777777" w:rsidR="00794BB4" w:rsidRDefault="00794BB4" w:rsidP="00794BB4">
      <w:pPr>
        <w:pStyle w:val="Caption"/>
        <w:keepNext/>
      </w:pPr>
      <w:r>
        <w:rPr>
          <w:noProof/>
        </w:rPr>
        <w:lastRenderedPageBreak/>
        <w:drawing>
          <wp:inline distT="0" distB="0" distL="0" distR="0" wp14:anchorId="5AC61156" wp14:editId="4884E87D">
            <wp:extent cx="5141248" cy="247560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5116" cy="2477462"/>
                    </a:xfrm>
                    <a:prstGeom prst="rect">
                      <a:avLst/>
                    </a:prstGeom>
                  </pic:spPr>
                </pic:pic>
              </a:graphicData>
            </a:graphic>
          </wp:inline>
        </w:drawing>
      </w:r>
    </w:p>
    <w:p w14:paraId="084EAF6F" w14:textId="26CA764D" w:rsidR="00890425" w:rsidRDefault="00794BB4" w:rsidP="00794BB4">
      <w:pPr>
        <w:pStyle w:val="Caption"/>
      </w:pPr>
      <w:bookmarkStart w:id="56" w:name="_Toc86780230"/>
      <w:r>
        <w:t xml:space="preserve">Figure </w:t>
      </w:r>
      <w:r w:rsidR="0094326F">
        <w:fldChar w:fldCharType="begin"/>
      </w:r>
      <w:r w:rsidR="0094326F">
        <w:instrText xml:space="preserve"> </w:instrText>
      </w:r>
      <w:r w:rsidR="0094326F">
        <w:instrText xml:space="preserve">SEQ Figure \* ARABIC </w:instrText>
      </w:r>
      <w:r w:rsidR="0094326F">
        <w:fldChar w:fldCharType="separate"/>
      </w:r>
      <w:r w:rsidR="006C400C">
        <w:rPr>
          <w:noProof/>
        </w:rPr>
        <w:t>16</w:t>
      </w:r>
      <w:r w:rsidR="0094326F">
        <w:rPr>
          <w:noProof/>
        </w:rPr>
        <w:fldChar w:fldCharType="end"/>
      </w:r>
      <w:r>
        <w:t xml:space="preserve"> - Math Subject Forum</w:t>
      </w:r>
      <w:bookmarkEnd w:id="56"/>
    </w:p>
    <w:p w14:paraId="5EB9FFEE" w14:textId="77777777" w:rsidR="00794BB4" w:rsidRDefault="00794BB4" w:rsidP="00794BB4">
      <w:pPr>
        <w:keepNext/>
        <w:ind w:left="0" w:firstLine="0"/>
        <w:jc w:val="center"/>
      </w:pPr>
      <w:r>
        <w:rPr>
          <w:noProof/>
        </w:rPr>
        <w:drawing>
          <wp:inline distT="0" distB="0" distL="0" distR="0" wp14:anchorId="7D1AA05A" wp14:editId="4A42F536">
            <wp:extent cx="4724040" cy="457666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7964" cy="4580468"/>
                    </a:xfrm>
                    <a:prstGeom prst="rect">
                      <a:avLst/>
                    </a:prstGeom>
                  </pic:spPr>
                </pic:pic>
              </a:graphicData>
            </a:graphic>
          </wp:inline>
        </w:drawing>
      </w:r>
    </w:p>
    <w:p w14:paraId="37E1E3A9" w14:textId="1322BA0C" w:rsidR="00794BB4" w:rsidRPr="00794BB4" w:rsidRDefault="00794BB4" w:rsidP="00794BB4">
      <w:pPr>
        <w:pStyle w:val="Caption"/>
      </w:pPr>
      <w:bookmarkStart w:id="57" w:name="_Toc86780231"/>
      <w:r>
        <w:t xml:space="preserve">Figure </w:t>
      </w:r>
      <w:r w:rsidR="0094326F">
        <w:fldChar w:fldCharType="begin"/>
      </w:r>
      <w:r w:rsidR="0094326F">
        <w:instrText xml:space="preserve"> SEQ Figure \* ARABIC </w:instrText>
      </w:r>
      <w:r w:rsidR="0094326F">
        <w:fldChar w:fldCharType="separate"/>
      </w:r>
      <w:r w:rsidR="006C400C">
        <w:rPr>
          <w:noProof/>
        </w:rPr>
        <w:t>17</w:t>
      </w:r>
      <w:r w:rsidR="0094326F">
        <w:rPr>
          <w:noProof/>
        </w:rPr>
        <w:fldChar w:fldCharType="end"/>
      </w:r>
      <w:r>
        <w:t xml:space="preserve"> - Math Subject Code Snippet 1</w:t>
      </w:r>
      <w:bookmarkEnd w:id="57"/>
      <w:r>
        <w:br w:type="page"/>
      </w:r>
    </w:p>
    <w:p w14:paraId="3F2D0C49" w14:textId="77777777" w:rsidR="00A7279C" w:rsidRDefault="00A7279C" w:rsidP="00A7279C">
      <w:pPr>
        <w:pStyle w:val="Caption"/>
        <w:keepNext/>
      </w:pPr>
      <w:r>
        <w:rPr>
          <w:noProof/>
        </w:rPr>
        <w:lastRenderedPageBreak/>
        <w:drawing>
          <wp:inline distT="0" distB="0" distL="0" distR="0" wp14:anchorId="7C81E975" wp14:editId="4385492E">
            <wp:extent cx="5943600" cy="2861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1945"/>
                    </a:xfrm>
                    <a:prstGeom prst="rect">
                      <a:avLst/>
                    </a:prstGeom>
                  </pic:spPr>
                </pic:pic>
              </a:graphicData>
            </a:graphic>
          </wp:inline>
        </w:drawing>
      </w:r>
    </w:p>
    <w:p w14:paraId="099256D2" w14:textId="2A192FC5" w:rsidR="00A7279C" w:rsidRDefault="00A7279C" w:rsidP="00A7279C">
      <w:pPr>
        <w:pStyle w:val="Caption"/>
      </w:pPr>
      <w:bookmarkStart w:id="58" w:name="_Toc86780232"/>
      <w:r>
        <w:t xml:space="preserve">Figure </w:t>
      </w:r>
      <w:r w:rsidR="0094326F">
        <w:fldChar w:fldCharType="begin"/>
      </w:r>
      <w:r w:rsidR="0094326F">
        <w:instrText xml:space="preserve"> SEQ Figure \* ARABIC </w:instrText>
      </w:r>
      <w:r w:rsidR="0094326F">
        <w:fldChar w:fldCharType="separate"/>
      </w:r>
      <w:r w:rsidR="006C400C">
        <w:rPr>
          <w:noProof/>
        </w:rPr>
        <w:t>18</w:t>
      </w:r>
      <w:r w:rsidR="0094326F">
        <w:rPr>
          <w:noProof/>
        </w:rPr>
        <w:fldChar w:fldCharType="end"/>
      </w:r>
      <w:r>
        <w:t xml:space="preserve"> - Math Question One</w:t>
      </w:r>
      <w:bookmarkEnd w:id="58"/>
    </w:p>
    <w:p w14:paraId="66EB7448" w14:textId="77777777" w:rsidR="00A7279C" w:rsidRDefault="009F17FE" w:rsidP="00A7279C">
      <w:pPr>
        <w:pStyle w:val="Caption"/>
        <w:keepNext/>
      </w:pPr>
      <w:r>
        <w:rPr>
          <w:noProof/>
        </w:rPr>
        <w:drawing>
          <wp:inline distT="0" distB="0" distL="0" distR="0" wp14:anchorId="31ECE39B" wp14:editId="468A725B">
            <wp:extent cx="5588446" cy="44415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0232" cy="4442922"/>
                    </a:xfrm>
                    <a:prstGeom prst="rect">
                      <a:avLst/>
                    </a:prstGeom>
                  </pic:spPr>
                </pic:pic>
              </a:graphicData>
            </a:graphic>
          </wp:inline>
        </w:drawing>
      </w:r>
    </w:p>
    <w:p w14:paraId="101CEB59" w14:textId="6555E1BB" w:rsidR="00A7279C" w:rsidRPr="00A7279C" w:rsidRDefault="00A7279C" w:rsidP="00A7279C">
      <w:pPr>
        <w:pStyle w:val="Caption"/>
      </w:pPr>
      <w:bookmarkStart w:id="59" w:name="_Toc86780233"/>
      <w:r>
        <w:t xml:space="preserve">Figure </w:t>
      </w:r>
      <w:r w:rsidR="0094326F">
        <w:fldChar w:fldCharType="begin"/>
      </w:r>
      <w:r w:rsidR="0094326F">
        <w:instrText xml:space="preserve"> SEQ Figure \* ARABIC </w:instrText>
      </w:r>
      <w:r w:rsidR="0094326F">
        <w:fldChar w:fldCharType="separate"/>
      </w:r>
      <w:r w:rsidR="006C400C">
        <w:rPr>
          <w:noProof/>
        </w:rPr>
        <w:t>19</w:t>
      </w:r>
      <w:r w:rsidR="0094326F">
        <w:rPr>
          <w:noProof/>
        </w:rPr>
        <w:fldChar w:fldCharType="end"/>
      </w:r>
      <w:r>
        <w:t xml:space="preserve"> - Math Question One Code Snippet 1</w:t>
      </w:r>
      <w:bookmarkEnd w:id="59"/>
      <w:r>
        <w:br w:type="page"/>
      </w:r>
    </w:p>
    <w:p w14:paraId="6333C247" w14:textId="77777777" w:rsidR="00AF1A37" w:rsidRDefault="00AF1A37" w:rsidP="00AF1A37">
      <w:pPr>
        <w:pStyle w:val="Caption"/>
        <w:keepNext/>
      </w:pPr>
      <w:r>
        <w:rPr>
          <w:noProof/>
        </w:rPr>
        <w:lastRenderedPageBreak/>
        <w:drawing>
          <wp:inline distT="0" distB="0" distL="0" distR="0" wp14:anchorId="0781F09C" wp14:editId="46BEB771">
            <wp:extent cx="5943600" cy="2855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5595"/>
                    </a:xfrm>
                    <a:prstGeom prst="rect">
                      <a:avLst/>
                    </a:prstGeom>
                  </pic:spPr>
                </pic:pic>
              </a:graphicData>
            </a:graphic>
          </wp:inline>
        </w:drawing>
      </w:r>
    </w:p>
    <w:p w14:paraId="3197007D" w14:textId="490417E9" w:rsidR="00794BB4" w:rsidRDefault="00AF1A37" w:rsidP="00AF1A37">
      <w:pPr>
        <w:pStyle w:val="Caption"/>
      </w:pPr>
      <w:bookmarkStart w:id="60" w:name="_Toc86780234"/>
      <w:r>
        <w:t xml:space="preserve">Figure </w:t>
      </w:r>
      <w:r w:rsidR="0094326F">
        <w:fldChar w:fldCharType="begin"/>
      </w:r>
      <w:r w:rsidR="0094326F">
        <w:instrText xml:space="preserve"> SEQ Figure \* ARABIC </w:instrText>
      </w:r>
      <w:r w:rsidR="0094326F">
        <w:fldChar w:fldCharType="separate"/>
      </w:r>
      <w:r w:rsidR="006C400C">
        <w:rPr>
          <w:noProof/>
        </w:rPr>
        <w:t>20</w:t>
      </w:r>
      <w:r w:rsidR="0094326F">
        <w:rPr>
          <w:noProof/>
        </w:rPr>
        <w:fldChar w:fldCharType="end"/>
      </w:r>
      <w:r>
        <w:t xml:space="preserve"> - Network Subject Forum</w:t>
      </w:r>
      <w:bookmarkEnd w:id="60"/>
    </w:p>
    <w:p w14:paraId="64A18B80" w14:textId="77777777" w:rsidR="00AF1A37" w:rsidRDefault="00AF1A37" w:rsidP="00AF1A37">
      <w:pPr>
        <w:keepNext/>
        <w:ind w:left="0" w:firstLine="0"/>
        <w:jc w:val="center"/>
      </w:pPr>
      <w:r>
        <w:rPr>
          <w:noProof/>
        </w:rPr>
        <w:drawing>
          <wp:inline distT="0" distB="0" distL="0" distR="0" wp14:anchorId="10389CCF" wp14:editId="6413A391">
            <wp:extent cx="5943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7500"/>
                    </a:xfrm>
                    <a:prstGeom prst="rect">
                      <a:avLst/>
                    </a:prstGeom>
                  </pic:spPr>
                </pic:pic>
              </a:graphicData>
            </a:graphic>
          </wp:inline>
        </w:drawing>
      </w:r>
    </w:p>
    <w:p w14:paraId="6D91124E" w14:textId="3E48CBA9" w:rsidR="00F5767A" w:rsidRDefault="00AF1A37" w:rsidP="00AF1A37">
      <w:pPr>
        <w:pStyle w:val="Caption"/>
      </w:pPr>
      <w:bookmarkStart w:id="61" w:name="_Toc86780235"/>
      <w:r>
        <w:t xml:space="preserve">Figure </w:t>
      </w:r>
      <w:r w:rsidR="0094326F">
        <w:fldChar w:fldCharType="begin"/>
      </w:r>
      <w:r w:rsidR="0094326F">
        <w:instrText xml:space="preserve"> SEQ Figure \* ARABIC </w:instrText>
      </w:r>
      <w:r w:rsidR="0094326F">
        <w:fldChar w:fldCharType="separate"/>
      </w:r>
      <w:r w:rsidR="006C400C">
        <w:rPr>
          <w:noProof/>
        </w:rPr>
        <w:t>21</w:t>
      </w:r>
      <w:r w:rsidR="0094326F">
        <w:rPr>
          <w:noProof/>
        </w:rPr>
        <w:fldChar w:fldCharType="end"/>
      </w:r>
      <w:r>
        <w:t xml:space="preserve"> - Network Question One</w:t>
      </w:r>
      <w:bookmarkEnd w:id="61"/>
    </w:p>
    <w:p w14:paraId="24870D18" w14:textId="77777777" w:rsidR="00F5767A" w:rsidRDefault="00F5767A">
      <w:pPr>
        <w:spacing w:before="0" w:after="160" w:line="259" w:lineRule="auto"/>
        <w:ind w:left="0" w:firstLine="0"/>
        <w:jc w:val="left"/>
        <w:rPr>
          <w:i/>
          <w:iCs/>
          <w:color w:val="44546A" w:themeColor="text2"/>
          <w:sz w:val="20"/>
          <w:szCs w:val="20"/>
        </w:rPr>
      </w:pPr>
      <w:r>
        <w:br w:type="page"/>
      </w:r>
    </w:p>
    <w:p w14:paraId="6D351508" w14:textId="54E00254" w:rsidR="00E27736" w:rsidRDefault="00F5767A" w:rsidP="00F5767A">
      <w:r>
        <w:lastRenderedPageBreak/>
        <w:t>In both subject forums and questions, we make use of several tags to highlight the importance of the correct answer, using &lt;img&gt; to add an image denoting the correct answer as well as the &lt;mark&gt; tag to highlight the correct answer. Moreover, we make use of the CSS id selector and have added embedded style options inside the &lt;style&gt; tag to further decorate the webpages more than the external style sheet.</w:t>
      </w:r>
    </w:p>
    <w:p w14:paraId="30C63718" w14:textId="77777777" w:rsidR="00E27736" w:rsidRDefault="00E27736">
      <w:pPr>
        <w:spacing w:before="0" w:after="160" w:line="259" w:lineRule="auto"/>
        <w:ind w:left="0" w:firstLine="0"/>
        <w:jc w:val="left"/>
      </w:pPr>
      <w:r>
        <w:br w:type="page"/>
      </w:r>
    </w:p>
    <w:p w14:paraId="109C3D15" w14:textId="345BB4F1" w:rsidR="00AF1A37" w:rsidRDefault="00E27736" w:rsidP="00E27736">
      <w:pPr>
        <w:pStyle w:val="Heading2"/>
      </w:pPr>
      <w:bookmarkStart w:id="62" w:name="_Toc86780205"/>
      <w:r>
        <w:lastRenderedPageBreak/>
        <w:t>Project Prototype</w:t>
      </w:r>
      <w:bookmarkEnd w:id="62"/>
    </w:p>
    <w:p w14:paraId="1080AE16" w14:textId="65FC1810" w:rsidR="006C400C" w:rsidRDefault="00E27736" w:rsidP="00E27736">
      <w:r>
        <w:t xml:space="preserve">In this section, we will outline our vision that we aspire to have achieved by the end of the website development, with further improvements being added incrementally as every phase of the development is concluded. To further elaborate, we look to decorate the index webpage further and make it more user friendly, moreover, we aim to add </w:t>
      </w:r>
      <w:r w:rsidR="005E45C8">
        <w:t>better forum and thread systems to further increase the look-and-feel of the website.</w:t>
      </w:r>
    </w:p>
    <w:p w14:paraId="12BD9393" w14:textId="77777777" w:rsidR="006C400C" w:rsidRDefault="006C400C" w:rsidP="006C400C">
      <w:pPr>
        <w:keepNext/>
        <w:ind w:left="0" w:firstLine="0"/>
        <w:jc w:val="center"/>
      </w:pPr>
      <w:r>
        <w:rPr>
          <w:noProof/>
        </w:rPr>
        <w:drawing>
          <wp:inline distT="0" distB="0" distL="0" distR="0" wp14:anchorId="5324637B" wp14:editId="3609478A">
            <wp:extent cx="5932805" cy="3710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3710940"/>
                    </a:xfrm>
                    <a:prstGeom prst="rect">
                      <a:avLst/>
                    </a:prstGeom>
                    <a:noFill/>
                    <a:ln>
                      <a:noFill/>
                    </a:ln>
                  </pic:spPr>
                </pic:pic>
              </a:graphicData>
            </a:graphic>
          </wp:inline>
        </w:drawing>
      </w:r>
    </w:p>
    <w:p w14:paraId="13341A45" w14:textId="1A43CE95" w:rsidR="006C400C" w:rsidRDefault="006C400C" w:rsidP="006C400C">
      <w:pPr>
        <w:pStyle w:val="Caption"/>
      </w:pPr>
      <w:bookmarkStart w:id="63" w:name="_Toc86780236"/>
      <w:r>
        <w:t xml:space="preserve">Figure </w:t>
      </w:r>
      <w:r w:rsidR="0094326F">
        <w:fldChar w:fldCharType="begin"/>
      </w:r>
      <w:r w:rsidR="0094326F">
        <w:instrText xml:space="preserve"> SEQ Figure \* ARABIC </w:instrText>
      </w:r>
      <w:r w:rsidR="0094326F">
        <w:fldChar w:fldCharType="separate"/>
      </w:r>
      <w:r>
        <w:rPr>
          <w:noProof/>
        </w:rPr>
        <w:t>22</w:t>
      </w:r>
      <w:r w:rsidR="0094326F">
        <w:rPr>
          <w:noProof/>
        </w:rPr>
        <w:fldChar w:fldCharType="end"/>
      </w:r>
      <w:r>
        <w:t xml:space="preserve"> - Index Homepage Prototype</w:t>
      </w:r>
      <w:bookmarkEnd w:id="63"/>
    </w:p>
    <w:p w14:paraId="44E0A960" w14:textId="77777777" w:rsidR="006C400C" w:rsidRPr="006C400C" w:rsidRDefault="006C400C" w:rsidP="006C400C"/>
    <w:p w14:paraId="4D4BDFB9" w14:textId="77777777" w:rsidR="006C400C" w:rsidRDefault="006C400C" w:rsidP="006C400C">
      <w:pPr>
        <w:keepNext/>
        <w:ind w:left="0" w:firstLine="0"/>
        <w:jc w:val="center"/>
      </w:pPr>
      <w:r>
        <w:rPr>
          <w:noProof/>
        </w:rPr>
        <w:lastRenderedPageBreak/>
        <w:drawing>
          <wp:inline distT="0" distB="0" distL="0" distR="0" wp14:anchorId="25AD87DE" wp14:editId="342A3499">
            <wp:extent cx="5401176" cy="332984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794" cy="3331462"/>
                    </a:xfrm>
                    <a:prstGeom prst="rect">
                      <a:avLst/>
                    </a:prstGeom>
                    <a:noFill/>
                    <a:ln>
                      <a:noFill/>
                    </a:ln>
                  </pic:spPr>
                </pic:pic>
              </a:graphicData>
            </a:graphic>
          </wp:inline>
        </w:drawing>
      </w:r>
    </w:p>
    <w:p w14:paraId="72D29645" w14:textId="19843566" w:rsidR="006C400C" w:rsidRDefault="006C400C" w:rsidP="006C400C">
      <w:pPr>
        <w:pStyle w:val="Caption"/>
      </w:pPr>
      <w:bookmarkStart w:id="64" w:name="_Toc86780237"/>
      <w:r>
        <w:t xml:space="preserve">Figure </w:t>
      </w:r>
      <w:r w:rsidR="0094326F">
        <w:fldChar w:fldCharType="begin"/>
      </w:r>
      <w:r w:rsidR="0094326F">
        <w:instrText xml:space="preserve"> SEQ Figure \* ARABIC </w:instrText>
      </w:r>
      <w:r w:rsidR="0094326F">
        <w:fldChar w:fldCharType="separate"/>
      </w:r>
      <w:r>
        <w:rPr>
          <w:noProof/>
        </w:rPr>
        <w:t>23</w:t>
      </w:r>
      <w:r w:rsidR="0094326F">
        <w:rPr>
          <w:noProof/>
        </w:rPr>
        <w:fldChar w:fldCharType="end"/>
      </w:r>
      <w:r>
        <w:t xml:space="preserve"> - Subjects Page Prototype</w:t>
      </w:r>
      <w:bookmarkEnd w:id="64"/>
    </w:p>
    <w:p w14:paraId="60C82AC2" w14:textId="77777777" w:rsidR="006C400C" w:rsidRDefault="006C400C" w:rsidP="003F0A14">
      <w:pPr>
        <w:keepNext/>
        <w:ind w:firstLine="0"/>
      </w:pPr>
      <w:r w:rsidRPr="006C400C">
        <w:rPr>
          <w:noProof/>
        </w:rPr>
        <w:t xml:space="preserve"> </w:t>
      </w:r>
      <w:r>
        <w:rPr>
          <w:noProof/>
        </w:rPr>
        <w:drawing>
          <wp:inline distT="0" distB="0" distL="0" distR="0" wp14:anchorId="46D3575B" wp14:editId="525721B1">
            <wp:extent cx="5932805" cy="3678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inline>
        </w:drawing>
      </w:r>
    </w:p>
    <w:p w14:paraId="3968016B" w14:textId="660B48C6" w:rsidR="003F0A14" w:rsidRPr="003F0A14" w:rsidRDefault="006C400C" w:rsidP="003F0A14">
      <w:pPr>
        <w:pStyle w:val="Caption"/>
      </w:pPr>
      <w:bookmarkStart w:id="65" w:name="_Toc86780238"/>
      <w:r>
        <w:t xml:space="preserve">Figure </w:t>
      </w:r>
      <w:r w:rsidR="0094326F">
        <w:fldChar w:fldCharType="begin"/>
      </w:r>
      <w:r w:rsidR="0094326F">
        <w:instrText xml:space="preserve"> SEQ Figure \* ARABIC </w:instrText>
      </w:r>
      <w:r w:rsidR="0094326F">
        <w:fldChar w:fldCharType="separate"/>
      </w:r>
      <w:r>
        <w:rPr>
          <w:noProof/>
        </w:rPr>
        <w:t>24</w:t>
      </w:r>
      <w:r w:rsidR="0094326F">
        <w:rPr>
          <w:noProof/>
        </w:rPr>
        <w:fldChar w:fldCharType="end"/>
      </w:r>
      <w:r>
        <w:t xml:space="preserve"> - Forum Page Prototype</w:t>
      </w:r>
      <w:bookmarkEnd w:id="65"/>
      <w:r w:rsidR="003F0A14">
        <w:br w:type="page"/>
      </w:r>
    </w:p>
    <w:p w14:paraId="2E94BD2C" w14:textId="4ED226E7" w:rsidR="00E27736" w:rsidRDefault="007354B5" w:rsidP="007354B5">
      <w:pPr>
        <w:pStyle w:val="Heading2"/>
      </w:pPr>
      <w:bookmarkStart w:id="66" w:name="_Toc86780206"/>
      <w:r>
        <w:lastRenderedPageBreak/>
        <w:t>Competitors Survey</w:t>
      </w:r>
      <w:bookmarkEnd w:id="66"/>
    </w:p>
    <w:p w14:paraId="6F2B3D5D" w14:textId="547C5C20" w:rsidR="007354B5" w:rsidRDefault="007354B5" w:rsidP="007354B5">
      <w:r>
        <w:t xml:space="preserve">In this chapter, we will delve deeper into the current market and analyze the different </w:t>
      </w:r>
      <w:r w:rsidR="00DC5E56">
        <w:t>competitors</w:t>
      </w:r>
      <w:r>
        <w:t xml:space="preserve"> that are already in the field, compare and contrast them in order to come up with a final survey result that will allow us to compare our current stance in the website with the other competitors in order to differentiate ourselves and further draw attention to ourselves. We will discuss the following known competitors:</w:t>
      </w:r>
    </w:p>
    <w:p w14:paraId="41E71D14" w14:textId="7B813139" w:rsidR="00DC5E56" w:rsidRDefault="000775C9" w:rsidP="00DC5E56">
      <w:pPr>
        <w:pStyle w:val="ListParagraph"/>
        <w:numPr>
          <w:ilvl w:val="0"/>
          <w:numId w:val="44"/>
        </w:numPr>
      </w:pPr>
      <w:r>
        <w:t>Chegg</w:t>
      </w:r>
    </w:p>
    <w:p w14:paraId="264A4B19" w14:textId="65D130B6" w:rsidR="000775C9" w:rsidRDefault="000775C9" w:rsidP="00DC5E56">
      <w:pPr>
        <w:pStyle w:val="ListParagraph"/>
        <w:numPr>
          <w:ilvl w:val="0"/>
          <w:numId w:val="44"/>
        </w:numPr>
      </w:pPr>
      <w:r>
        <w:t>CourseHero</w:t>
      </w:r>
    </w:p>
    <w:p w14:paraId="2546B13A" w14:textId="726C5D06" w:rsidR="00B17AA3" w:rsidRDefault="000775C9" w:rsidP="00DC5E56">
      <w:pPr>
        <w:pStyle w:val="ListParagraph"/>
        <w:numPr>
          <w:ilvl w:val="0"/>
          <w:numId w:val="44"/>
        </w:numPr>
      </w:pPr>
      <w:r>
        <w:t>Quizlet (</w:t>
      </w:r>
      <w:r w:rsidR="00595177">
        <w:t>Acquired Slader)</w:t>
      </w:r>
      <w:r>
        <w:t xml:space="preserve"> </w:t>
      </w:r>
    </w:p>
    <w:p w14:paraId="4239935C" w14:textId="77777777" w:rsidR="00B17AA3" w:rsidRDefault="00B17AA3">
      <w:pPr>
        <w:spacing w:before="0" w:after="160" w:line="259" w:lineRule="auto"/>
        <w:ind w:left="0" w:firstLine="0"/>
        <w:jc w:val="left"/>
      </w:pPr>
      <w:r>
        <w:br w:type="page"/>
      </w:r>
    </w:p>
    <w:p w14:paraId="32772FD4" w14:textId="77777777" w:rsidR="00B17AA3" w:rsidRPr="00B17AA3" w:rsidRDefault="00B17AA3" w:rsidP="00B17AA3">
      <w:pPr>
        <w:pStyle w:val="ListParagraph"/>
        <w:numPr>
          <w:ilvl w:val="1"/>
          <w:numId w:val="7"/>
        </w:numPr>
        <w:contextualSpacing w:val="0"/>
        <w:outlineLvl w:val="2"/>
        <w:rPr>
          <w:rFonts w:asciiTheme="minorBidi" w:hAnsiTheme="minorBidi" w:cstheme="minorBidi"/>
          <w:vanish/>
          <w:color w:val="002060"/>
          <w:sz w:val="26"/>
          <w:szCs w:val="28"/>
        </w:rPr>
      </w:pPr>
      <w:bookmarkStart w:id="67" w:name="_Toc86780207"/>
      <w:bookmarkEnd w:id="67"/>
    </w:p>
    <w:p w14:paraId="44D0D641" w14:textId="77777777" w:rsidR="00B17AA3" w:rsidRPr="00B17AA3" w:rsidRDefault="00B17AA3" w:rsidP="00B17AA3">
      <w:pPr>
        <w:pStyle w:val="ListParagraph"/>
        <w:numPr>
          <w:ilvl w:val="1"/>
          <w:numId w:val="7"/>
        </w:numPr>
        <w:contextualSpacing w:val="0"/>
        <w:outlineLvl w:val="2"/>
        <w:rPr>
          <w:rFonts w:asciiTheme="minorBidi" w:hAnsiTheme="minorBidi" w:cstheme="minorBidi"/>
          <w:vanish/>
          <w:color w:val="002060"/>
          <w:sz w:val="26"/>
          <w:szCs w:val="28"/>
        </w:rPr>
      </w:pPr>
      <w:bookmarkStart w:id="68" w:name="_Toc86780208"/>
      <w:bookmarkEnd w:id="68"/>
    </w:p>
    <w:p w14:paraId="2A3AB144" w14:textId="77777777" w:rsidR="00B17AA3" w:rsidRPr="00B17AA3" w:rsidRDefault="00B17AA3" w:rsidP="00B17AA3">
      <w:pPr>
        <w:pStyle w:val="ListParagraph"/>
        <w:numPr>
          <w:ilvl w:val="1"/>
          <w:numId w:val="7"/>
        </w:numPr>
        <w:contextualSpacing w:val="0"/>
        <w:outlineLvl w:val="2"/>
        <w:rPr>
          <w:rFonts w:asciiTheme="minorBidi" w:hAnsiTheme="minorBidi" w:cstheme="minorBidi"/>
          <w:vanish/>
          <w:color w:val="002060"/>
          <w:sz w:val="26"/>
          <w:szCs w:val="28"/>
        </w:rPr>
      </w:pPr>
      <w:bookmarkStart w:id="69" w:name="_Toc86780209"/>
      <w:bookmarkEnd w:id="69"/>
    </w:p>
    <w:p w14:paraId="096E9590" w14:textId="1AB844F8" w:rsidR="000775C9" w:rsidRDefault="00B17AA3" w:rsidP="00B17AA3">
      <w:pPr>
        <w:pStyle w:val="Heading3"/>
      </w:pPr>
      <w:bookmarkStart w:id="70" w:name="_Toc86780210"/>
      <w:r>
        <w:t>Chegg</w:t>
      </w:r>
      <w:bookmarkEnd w:id="70"/>
    </w:p>
    <w:p w14:paraId="3F2B0722" w14:textId="77777777" w:rsidR="00FE1689" w:rsidRDefault="00B17AA3" w:rsidP="00FE1689">
      <w:r>
        <w:t>Starting with one of the largest and most known names in the field that is Chegg. Chegg is a very known website that provides educational support and help for students, such as digital and physical textbook rentals, textbook solutions, online tutoring and so on.</w:t>
      </w:r>
      <w:r w:rsidR="00FE1689">
        <w:t xml:space="preserve"> For a very long time, Chegg has been the leading educational platform made for students, with a large number of users that are constantly networking together in order to help one another. </w:t>
      </w:r>
    </w:p>
    <w:p w14:paraId="028083F2" w14:textId="1FBD7D00" w:rsidR="00B25EDF" w:rsidRDefault="002F1598" w:rsidP="002B18D1">
      <w:r>
        <w:t xml:space="preserve">Chegg launched in 2005 and is based in America. Chegg currently has over </w:t>
      </w:r>
      <w:r w:rsidR="00892A6F">
        <w:t>3</w:t>
      </w:r>
      <w:r>
        <w:t xml:space="preserve"> million subscribers as of 2020. Being such a </w:t>
      </w:r>
      <w:r w:rsidR="0075142F">
        <w:t>fierce</w:t>
      </w:r>
      <w:r>
        <w:t xml:space="preserve"> competitor with large exponential growth, Chegg has opted for a </w:t>
      </w:r>
      <w:r w:rsidR="0075142F">
        <w:rPr>
          <w:b/>
          <w:bCs/>
        </w:rPr>
        <w:t>horizontal</w:t>
      </w:r>
      <w:r>
        <w:t xml:space="preserve"> </w:t>
      </w:r>
      <w:r w:rsidR="0075142F">
        <w:rPr>
          <w:b/>
          <w:bCs/>
        </w:rPr>
        <w:t>growth</w:t>
      </w:r>
      <w:r w:rsidR="0075142F">
        <w:t xml:space="preserve"> strategy, whereby they focused on strong acquisition of other competitors in order to dominate the market, namely CourseRank, Cramster and Notehall.</w:t>
      </w:r>
      <w:r w:rsidR="002B18D1">
        <w:t xml:space="preserve"> Finally, Chegg also offers a textbook rentals service as well as internship and scholarship chances on their child website Chegg Internships.</w:t>
      </w:r>
    </w:p>
    <w:p w14:paraId="4DBE7C90" w14:textId="6954F857" w:rsidR="00892A6F" w:rsidRDefault="00B25EDF" w:rsidP="00B25EDF">
      <w:pPr>
        <w:spacing w:before="0" w:after="160" w:line="259" w:lineRule="auto"/>
        <w:ind w:left="0" w:firstLine="0"/>
        <w:jc w:val="left"/>
      </w:pPr>
      <w:r>
        <w:br w:type="page"/>
      </w:r>
    </w:p>
    <w:tbl>
      <w:tblPr>
        <w:tblStyle w:val="GridTable1Light-Accent5"/>
        <w:tblW w:w="0" w:type="auto"/>
        <w:tblLook w:val="0420" w:firstRow="1" w:lastRow="0" w:firstColumn="0" w:lastColumn="0" w:noHBand="0" w:noVBand="1"/>
      </w:tblPr>
      <w:tblGrid>
        <w:gridCol w:w="4675"/>
        <w:gridCol w:w="4675"/>
      </w:tblGrid>
      <w:tr w:rsidR="00B10FD6" w14:paraId="4D647E82" w14:textId="77777777" w:rsidTr="00B10FD6">
        <w:trPr>
          <w:cnfStyle w:val="100000000000" w:firstRow="1" w:lastRow="0" w:firstColumn="0" w:lastColumn="0" w:oddVBand="0" w:evenVBand="0" w:oddHBand="0" w:evenHBand="0" w:firstRowFirstColumn="0" w:firstRowLastColumn="0" w:lastRowFirstColumn="0" w:lastRowLastColumn="0"/>
        </w:trPr>
        <w:tc>
          <w:tcPr>
            <w:tcW w:w="4675" w:type="dxa"/>
          </w:tcPr>
          <w:p w14:paraId="3776458B" w14:textId="445A809E" w:rsidR="00B10FD6" w:rsidRDefault="00B10FD6" w:rsidP="00B10FD6">
            <w:pPr>
              <w:ind w:left="0" w:firstLine="0"/>
              <w:jc w:val="center"/>
            </w:pPr>
            <w:r>
              <w:lastRenderedPageBreak/>
              <w:t>Pros</w:t>
            </w:r>
          </w:p>
        </w:tc>
        <w:tc>
          <w:tcPr>
            <w:tcW w:w="4675" w:type="dxa"/>
          </w:tcPr>
          <w:p w14:paraId="4F56BB83" w14:textId="13D061BB" w:rsidR="00B10FD6" w:rsidRDefault="00B10FD6" w:rsidP="00B10FD6">
            <w:pPr>
              <w:ind w:left="0" w:firstLine="0"/>
              <w:jc w:val="center"/>
            </w:pPr>
            <w:r>
              <w:t>Cons</w:t>
            </w:r>
          </w:p>
        </w:tc>
      </w:tr>
      <w:tr w:rsidR="00B10FD6" w14:paraId="20D73618" w14:textId="77777777" w:rsidTr="00B10FD6">
        <w:tc>
          <w:tcPr>
            <w:tcW w:w="4675" w:type="dxa"/>
          </w:tcPr>
          <w:p w14:paraId="6647B5D6" w14:textId="4BFF1105" w:rsidR="0020385B" w:rsidRDefault="0020385B" w:rsidP="0020385B">
            <w:pPr>
              <w:pStyle w:val="ListParagraph"/>
              <w:numPr>
                <w:ilvl w:val="0"/>
                <w:numId w:val="45"/>
              </w:numPr>
            </w:pPr>
            <w:r>
              <w:t xml:space="preserve">The website is very user-friendly and attractive, with easy-to-find and search functionalities to limit the </w:t>
            </w:r>
            <w:r w:rsidR="00251C33">
              <w:t>confusion</w:t>
            </w:r>
            <w:r>
              <w:t xml:space="preserve"> problems.</w:t>
            </w:r>
          </w:p>
          <w:p w14:paraId="1D1A5820" w14:textId="3DE07079" w:rsidR="00B10FD6" w:rsidRDefault="00B10FD6" w:rsidP="00CD1318">
            <w:pPr>
              <w:pStyle w:val="ListParagraph"/>
              <w:numPr>
                <w:ilvl w:val="0"/>
                <w:numId w:val="45"/>
              </w:numPr>
            </w:pPr>
            <w:r>
              <w:t>Chegg has a very large number of users which ensures that most of the questions posted are both relevant and will also receive a timely answer in any subject you think of.</w:t>
            </w:r>
          </w:p>
          <w:p w14:paraId="3EA4366E" w14:textId="77777777" w:rsidR="007D58D3" w:rsidRDefault="00CD1318" w:rsidP="00000FFA">
            <w:pPr>
              <w:pStyle w:val="ListParagraph"/>
              <w:numPr>
                <w:ilvl w:val="0"/>
                <w:numId w:val="45"/>
              </w:numPr>
            </w:pPr>
            <w:r>
              <w:t xml:space="preserve">Chegg provides more features and services than other </w:t>
            </w:r>
            <w:r w:rsidR="008633E2">
              <w:t>competitors such as the textbook rentals and the internships services.</w:t>
            </w:r>
          </w:p>
          <w:p w14:paraId="23562CFA" w14:textId="321AD038" w:rsidR="00000FFA" w:rsidRDefault="00000FFA" w:rsidP="00000FFA">
            <w:pPr>
              <w:pStyle w:val="ListParagraph"/>
              <w:numPr>
                <w:ilvl w:val="0"/>
                <w:numId w:val="45"/>
              </w:numPr>
            </w:pPr>
            <w:r>
              <w:t>Chegg website have a parent website, Chegg Life, that focuses on money, health and wellness for students with a number of articles on it.</w:t>
            </w:r>
          </w:p>
        </w:tc>
        <w:tc>
          <w:tcPr>
            <w:tcW w:w="4675" w:type="dxa"/>
          </w:tcPr>
          <w:p w14:paraId="7A394BA4" w14:textId="761272B4" w:rsidR="00B25EDF" w:rsidRDefault="00B25EDF" w:rsidP="008633E2">
            <w:pPr>
              <w:pStyle w:val="ListParagraph"/>
              <w:numPr>
                <w:ilvl w:val="0"/>
                <w:numId w:val="45"/>
              </w:numPr>
            </w:pPr>
            <w:r>
              <w:t>Chegg website could use</w:t>
            </w:r>
            <w:r w:rsidR="00763E39">
              <w:t xml:space="preserve"> </w:t>
            </w:r>
            <w:r>
              <w:t>more figures and a better color palette for more attractiveness.</w:t>
            </w:r>
          </w:p>
          <w:p w14:paraId="353B88FD" w14:textId="7970DF74" w:rsidR="00B10FD6" w:rsidRDefault="008633E2" w:rsidP="008633E2">
            <w:pPr>
              <w:pStyle w:val="ListParagraph"/>
              <w:numPr>
                <w:ilvl w:val="0"/>
                <w:numId w:val="45"/>
              </w:numPr>
            </w:pPr>
            <w:r>
              <w:t>Chegg is mainly based in the US and in Europe, with all the questions and answers being in English, which might make the language a barrier for many Arab students.</w:t>
            </w:r>
          </w:p>
          <w:p w14:paraId="39FCC47E" w14:textId="77777777" w:rsidR="00DC45ED" w:rsidRDefault="00D64468" w:rsidP="008633E2">
            <w:pPr>
              <w:pStyle w:val="ListParagraph"/>
              <w:numPr>
                <w:ilvl w:val="0"/>
                <w:numId w:val="45"/>
              </w:numPr>
            </w:pPr>
            <w:r>
              <w:t>Chegg is disliked by many universities for its regularly reported academic dishonesty.</w:t>
            </w:r>
          </w:p>
          <w:p w14:paraId="68AAC5D3" w14:textId="545D0D40" w:rsidR="00D64468" w:rsidRDefault="00D64468" w:rsidP="008633E2">
            <w:pPr>
              <w:pStyle w:val="ListParagraph"/>
              <w:numPr>
                <w:ilvl w:val="0"/>
                <w:numId w:val="45"/>
              </w:numPr>
            </w:pPr>
            <w:r>
              <w:t>Chegg does not provide any of its features and services if you are not subscribed, totally limiting the students that may not have the funds to spare.</w:t>
            </w:r>
          </w:p>
          <w:p w14:paraId="532537F3" w14:textId="77777777" w:rsidR="00D64468" w:rsidRDefault="005A5743" w:rsidP="008633E2">
            <w:pPr>
              <w:pStyle w:val="ListParagraph"/>
              <w:numPr>
                <w:ilvl w:val="0"/>
                <w:numId w:val="45"/>
              </w:numPr>
            </w:pPr>
            <w:r>
              <w:t>The answers provided on Chegg are often wrong as they are provided by anyone registered on the website, typically Indians, and not limited to professionals on the subject.</w:t>
            </w:r>
          </w:p>
          <w:p w14:paraId="3C082DF0" w14:textId="4D8B3AF6" w:rsidR="002B7448" w:rsidRDefault="002B7448" w:rsidP="008633E2">
            <w:pPr>
              <w:pStyle w:val="ListParagraph"/>
              <w:numPr>
                <w:ilvl w:val="0"/>
                <w:numId w:val="45"/>
              </w:numPr>
            </w:pPr>
            <w:r>
              <w:t>Chegg subscription is costly.</w:t>
            </w:r>
          </w:p>
        </w:tc>
      </w:tr>
    </w:tbl>
    <w:p w14:paraId="2CB195C0" w14:textId="77777777" w:rsidR="00E33C1C" w:rsidRDefault="00E33C1C">
      <w:pPr>
        <w:spacing w:before="0" w:after="160" w:line="259" w:lineRule="auto"/>
        <w:ind w:left="0" w:firstLine="0"/>
        <w:jc w:val="left"/>
      </w:pPr>
      <w:r>
        <w:br w:type="page"/>
      </w:r>
    </w:p>
    <w:p w14:paraId="63DA2043" w14:textId="07B0F680" w:rsidR="00B10FD6" w:rsidRDefault="00D022F2" w:rsidP="00E33C1C">
      <w:pPr>
        <w:pStyle w:val="Heading3"/>
      </w:pPr>
      <w:bookmarkStart w:id="71" w:name="_Toc86780211"/>
      <w:r>
        <w:lastRenderedPageBreak/>
        <w:t>CourseHero</w:t>
      </w:r>
      <w:bookmarkEnd w:id="71"/>
    </w:p>
    <w:p w14:paraId="5A607DE0" w14:textId="71E5531A" w:rsidR="0075142F" w:rsidRDefault="0064422D" w:rsidP="00B17AA3">
      <w:r>
        <w:t>Another known name in the field is CourseHero, also based in America,</w:t>
      </w:r>
      <w:r w:rsidR="00F07C9B">
        <w:t xml:space="preserve"> CourseHero was founded in 2006 by a college student originally to share lectures, notes, exams and assignments, but has then directed its work to be more global.</w:t>
      </w:r>
      <w:r>
        <w:t xml:space="preserve"> </w:t>
      </w:r>
      <w:r w:rsidR="00F07C9B">
        <w:t xml:space="preserve">It </w:t>
      </w:r>
      <w:r>
        <w:t xml:space="preserve">is a total online learning </w:t>
      </w:r>
      <w:r w:rsidR="00104E1A">
        <w:t>platform</w:t>
      </w:r>
      <w:r>
        <w:t xml:space="preserve"> for students </w:t>
      </w:r>
      <w:r w:rsidR="00104E1A">
        <w:t>depending</w:t>
      </w:r>
      <w:r>
        <w:t xml:space="preserve"> on course-specific study resources, ranging from simple homework, essays and to </w:t>
      </w:r>
      <w:r w:rsidR="009459EF">
        <w:t>lab reports, videos and textbooks.</w:t>
      </w:r>
      <w:r w:rsidR="00F07C9B">
        <w:t xml:space="preserve"> CourseHero has also increased its dominance by acquiring other </w:t>
      </w:r>
      <w:r w:rsidR="00D45894">
        <w:t>fierce</w:t>
      </w:r>
      <w:r w:rsidR="00F07C9B">
        <w:t xml:space="preserve"> competitors in the market such as Symbolab, however, with much less </w:t>
      </w:r>
      <w:r w:rsidR="00D45894">
        <w:t>horizontal</w:t>
      </w:r>
      <w:r w:rsidR="00F07C9B">
        <w:t xml:space="preserve"> growth than other mentioned </w:t>
      </w:r>
      <w:r w:rsidR="00D45894">
        <w:t>alternatives.</w:t>
      </w:r>
    </w:p>
    <w:p w14:paraId="05B20A07" w14:textId="112F0AD4" w:rsidR="005448BE" w:rsidRDefault="005448BE" w:rsidP="00B17AA3">
      <w:r>
        <w:t xml:space="preserve">CourseHero also has an array of features in order to provide </w:t>
      </w:r>
      <w:r w:rsidR="002A63E9">
        <w:t>differentiation</w:t>
      </w:r>
      <w:r>
        <w:t xml:space="preserve"> to</w:t>
      </w:r>
      <w:r w:rsidR="005165C5">
        <w:t xml:space="preserve"> t</w:t>
      </w:r>
      <w:r>
        <w:t xml:space="preserve">heir website, such as their 24/7 access to tutors and having the </w:t>
      </w:r>
      <w:r w:rsidR="002A63E9">
        <w:t>guarantee</w:t>
      </w:r>
      <w:r>
        <w:t xml:space="preserve"> of a question-answered within 3 days only. They also have a number of courses on their website, currently over 22 courses, </w:t>
      </w:r>
      <w:r w:rsidR="002A63E9">
        <w:t>as well as video lectures.</w:t>
      </w:r>
    </w:p>
    <w:tbl>
      <w:tblPr>
        <w:tblStyle w:val="GridTable1Light-Accent5"/>
        <w:tblW w:w="0" w:type="auto"/>
        <w:tblLook w:val="0420" w:firstRow="1" w:lastRow="0" w:firstColumn="0" w:lastColumn="0" w:noHBand="0" w:noVBand="1"/>
      </w:tblPr>
      <w:tblGrid>
        <w:gridCol w:w="4675"/>
        <w:gridCol w:w="4675"/>
      </w:tblGrid>
      <w:tr w:rsidR="007D58D3" w14:paraId="58E61AB2" w14:textId="77777777" w:rsidTr="00D9419A">
        <w:trPr>
          <w:cnfStyle w:val="100000000000" w:firstRow="1" w:lastRow="0" w:firstColumn="0" w:lastColumn="0" w:oddVBand="0" w:evenVBand="0" w:oddHBand="0" w:evenHBand="0" w:firstRowFirstColumn="0" w:firstRowLastColumn="0" w:lastRowFirstColumn="0" w:lastRowLastColumn="0"/>
        </w:trPr>
        <w:tc>
          <w:tcPr>
            <w:tcW w:w="4675" w:type="dxa"/>
          </w:tcPr>
          <w:p w14:paraId="1D249220" w14:textId="77777777" w:rsidR="007D58D3" w:rsidRDefault="007D58D3" w:rsidP="00D9419A">
            <w:pPr>
              <w:ind w:left="0" w:firstLine="0"/>
              <w:jc w:val="center"/>
            </w:pPr>
            <w:r>
              <w:t>Pros</w:t>
            </w:r>
          </w:p>
        </w:tc>
        <w:tc>
          <w:tcPr>
            <w:tcW w:w="4675" w:type="dxa"/>
          </w:tcPr>
          <w:p w14:paraId="1F0689ED" w14:textId="77777777" w:rsidR="007D58D3" w:rsidRDefault="007D58D3" w:rsidP="00D9419A">
            <w:pPr>
              <w:ind w:left="0" w:firstLine="0"/>
              <w:jc w:val="center"/>
            </w:pPr>
            <w:r>
              <w:t>Cons</w:t>
            </w:r>
          </w:p>
        </w:tc>
      </w:tr>
      <w:tr w:rsidR="007D58D3" w14:paraId="4512CFCE" w14:textId="77777777" w:rsidTr="00D9419A">
        <w:tc>
          <w:tcPr>
            <w:tcW w:w="4675" w:type="dxa"/>
          </w:tcPr>
          <w:p w14:paraId="20E49FF5" w14:textId="0AFB9F0B" w:rsidR="00B25EDF" w:rsidRDefault="00B25EDF" w:rsidP="00B25EDF">
            <w:pPr>
              <w:pStyle w:val="ListParagraph"/>
              <w:numPr>
                <w:ilvl w:val="0"/>
                <w:numId w:val="45"/>
              </w:numPr>
            </w:pPr>
            <w:r>
              <w:t>CourseHero website is more polished, has an easier-looking color palette and less parent websites, making it more focused on their objectives to provide student aid.</w:t>
            </w:r>
          </w:p>
          <w:p w14:paraId="09953B3B" w14:textId="64EADB1C" w:rsidR="007D58D3" w:rsidRDefault="007D58D3" w:rsidP="00D9419A">
            <w:pPr>
              <w:pStyle w:val="ListParagraph"/>
              <w:numPr>
                <w:ilvl w:val="0"/>
                <w:numId w:val="45"/>
              </w:numPr>
            </w:pPr>
            <w:r>
              <w:t>CourseHero has a more holistic approach for when it comes to education and student-aid as it provides more than just questions and answers, with video lectures and courses on their website.</w:t>
            </w:r>
          </w:p>
          <w:p w14:paraId="107DB297" w14:textId="77777777" w:rsidR="007D58D3" w:rsidRDefault="007D58D3" w:rsidP="00D9419A">
            <w:pPr>
              <w:pStyle w:val="ListParagraph"/>
              <w:numPr>
                <w:ilvl w:val="0"/>
                <w:numId w:val="45"/>
              </w:numPr>
            </w:pPr>
            <w:r>
              <w:t>CourseHero</w:t>
            </w:r>
            <w:r w:rsidR="00FE0068">
              <w:t xml:space="preserve"> has full textbook solutions unlike other competitors.</w:t>
            </w:r>
          </w:p>
          <w:p w14:paraId="7EFCF3FB" w14:textId="0459BB71" w:rsidR="00351B03" w:rsidRDefault="00351B03" w:rsidP="00D9419A">
            <w:pPr>
              <w:pStyle w:val="ListParagraph"/>
              <w:numPr>
                <w:ilvl w:val="0"/>
                <w:numId w:val="45"/>
              </w:numPr>
            </w:pPr>
            <w:r>
              <w:t>CourseHero answers on the website are mainly provided by tutors rather than random users.</w:t>
            </w:r>
          </w:p>
        </w:tc>
        <w:tc>
          <w:tcPr>
            <w:tcW w:w="4675" w:type="dxa"/>
          </w:tcPr>
          <w:p w14:paraId="341A8BC5" w14:textId="77777777" w:rsidR="00B25EDF" w:rsidRPr="00174CBE" w:rsidRDefault="00B25EDF" w:rsidP="00B25EDF">
            <w:pPr>
              <w:pStyle w:val="ListParagraph"/>
              <w:numPr>
                <w:ilvl w:val="0"/>
                <w:numId w:val="45"/>
              </w:numPr>
              <w:jc w:val="left"/>
            </w:pPr>
            <w:r w:rsidRPr="00174CBE">
              <w:t>The website is not user friendly; it comes with a confusing layout.</w:t>
            </w:r>
          </w:p>
          <w:p w14:paraId="4928DA0C" w14:textId="160AF94B" w:rsidR="007D58D3" w:rsidRDefault="00351B03" w:rsidP="00D9419A">
            <w:pPr>
              <w:pStyle w:val="ListParagraph"/>
              <w:numPr>
                <w:ilvl w:val="0"/>
                <w:numId w:val="45"/>
              </w:numPr>
            </w:pPr>
            <w:r>
              <w:t>CourseHero</w:t>
            </w:r>
            <w:r w:rsidR="007D58D3">
              <w:t xml:space="preserve"> </w:t>
            </w:r>
            <w:r w:rsidR="002B7448">
              <w:t>is also</w:t>
            </w:r>
            <w:r>
              <w:t xml:space="preserve"> </w:t>
            </w:r>
            <w:r w:rsidR="007D58D3">
              <w:t xml:space="preserve">mainly based in the US and in Europe, </w:t>
            </w:r>
            <w:r w:rsidR="006C6FB5">
              <w:t>and is only available in English similar to other websites.</w:t>
            </w:r>
          </w:p>
          <w:p w14:paraId="5A77C090" w14:textId="6B3C7A28" w:rsidR="007D58D3" w:rsidRDefault="002B7448" w:rsidP="00D9419A">
            <w:pPr>
              <w:pStyle w:val="ListParagraph"/>
              <w:numPr>
                <w:ilvl w:val="0"/>
                <w:numId w:val="45"/>
              </w:numPr>
            </w:pPr>
            <w:r>
              <w:t>CourseHero is also based on a subscription scheme and provides nearly no features for free students, not even a trial period!</w:t>
            </w:r>
          </w:p>
          <w:p w14:paraId="3F233771" w14:textId="6906E88A" w:rsidR="007D58D3" w:rsidRDefault="00174CBE" w:rsidP="00D9419A">
            <w:pPr>
              <w:pStyle w:val="ListParagraph"/>
              <w:numPr>
                <w:ilvl w:val="0"/>
                <w:numId w:val="45"/>
              </w:numPr>
            </w:pPr>
            <w:r>
              <w:t>The number of users on the website is way lower than on other competitors, so your questions take more time to be answered.</w:t>
            </w:r>
          </w:p>
        </w:tc>
      </w:tr>
    </w:tbl>
    <w:p w14:paraId="39DA288F" w14:textId="77777777" w:rsidR="0075142F" w:rsidRPr="0075142F" w:rsidRDefault="0075142F" w:rsidP="00B17AA3"/>
    <w:p w14:paraId="69E26576" w14:textId="40E2A547" w:rsidR="002B18D1" w:rsidRDefault="002B18D1">
      <w:pPr>
        <w:spacing w:before="0" w:after="160" w:line="259" w:lineRule="auto"/>
        <w:ind w:left="0" w:firstLine="0"/>
        <w:jc w:val="left"/>
      </w:pPr>
      <w:r>
        <w:br w:type="page"/>
      </w:r>
    </w:p>
    <w:p w14:paraId="51EB7CF1" w14:textId="2EC45F26" w:rsidR="007354B5" w:rsidRDefault="002B18D1" w:rsidP="002B18D1">
      <w:pPr>
        <w:pStyle w:val="Heading3"/>
      </w:pPr>
      <w:bookmarkStart w:id="72" w:name="_Toc86780212"/>
      <w:r>
        <w:lastRenderedPageBreak/>
        <w:t>Slader (Now Quizlet)</w:t>
      </w:r>
      <w:bookmarkEnd w:id="72"/>
    </w:p>
    <w:p w14:paraId="3E8301C2" w14:textId="397F11F0" w:rsidR="002B18D1" w:rsidRDefault="002B18D1" w:rsidP="002B18D1">
      <w:r>
        <w:t xml:space="preserve">Slader previously, and now merged with Quizlet, is an educational website that is mainly concerned with only </w:t>
      </w:r>
      <w:r w:rsidR="00D21580">
        <w:t>providing</w:t>
      </w:r>
      <w:r>
        <w:t xml:space="preserve"> textbook solutions, explanations and study sets/problems, without any question-and-answer type of service, however, it makes our list for having a very large </w:t>
      </w:r>
      <w:r w:rsidR="00D21580">
        <w:t>database</w:t>
      </w:r>
      <w:r>
        <w:t xml:space="preserve"> of textbook solutions that are verified and provided by professionals.</w:t>
      </w:r>
    </w:p>
    <w:p w14:paraId="13C45497" w14:textId="5AE00033" w:rsidR="002B18D1" w:rsidRDefault="002B18D1" w:rsidP="002B18D1">
      <w:r>
        <w:t xml:space="preserve">Quizlet </w:t>
      </w:r>
      <w:r w:rsidR="00772B0A">
        <w:t xml:space="preserve">was also founded in 2005 in America, and has been more concerned with </w:t>
      </w:r>
      <w:r w:rsidR="00D21580">
        <w:t>providing</w:t>
      </w:r>
      <w:r w:rsidR="00772B0A">
        <w:t xml:space="preserve"> digital flash cards as question/answers study sets and now has </w:t>
      </w:r>
      <w:r w:rsidR="00493B9D">
        <w:t xml:space="preserve">the whole database of Slader’s textbook answers, making it a very strong </w:t>
      </w:r>
      <w:r w:rsidR="00D21580">
        <w:t>contender in the list.</w:t>
      </w:r>
    </w:p>
    <w:tbl>
      <w:tblPr>
        <w:tblStyle w:val="GridTable1Light-Accent5"/>
        <w:tblW w:w="0" w:type="auto"/>
        <w:tblLook w:val="0420" w:firstRow="1" w:lastRow="0" w:firstColumn="0" w:lastColumn="0" w:noHBand="0" w:noVBand="1"/>
      </w:tblPr>
      <w:tblGrid>
        <w:gridCol w:w="4675"/>
        <w:gridCol w:w="4675"/>
      </w:tblGrid>
      <w:tr w:rsidR="00D21580" w14:paraId="12A15F3D" w14:textId="77777777" w:rsidTr="00D9419A">
        <w:trPr>
          <w:cnfStyle w:val="100000000000" w:firstRow="1" w:lastRow="0" w:firstColumn="0" w:lastColumn="0" w:oddVBand="0" w:evenVBand="0" w:oddHBand="0" w:evenHBand="0" w:firstRowFirstColumn="0" w:firstRowLastColumn="0" w:lastRowFirstColumn="0" w:lastRowLastColumn="0"/>
        </w:trPr>
        <w:tc>
          <w:tcPr>
            <w:tcW w:w="4675" w:type="dxa"/>
          </w:tcPr>
          <w:p w14:paraId="183D8FB6" w14:textId="77777777" w:rsidR="00D21580" w:rsidRDefault="00D21580" w:rsidP="00D9419A">
            <w:pPr>
              <w:ind w:left="0" w:firstLine="0"/>
              <w:jc w:val="center"/>
            </w:pPr>
            <w:r>
              <w:t>Pros</w:t>
            </w:r>
          </w:p>
        </w:tc>
        <w:tc>
          <w:tcPr>
            <w:tcW w:w="4675" w:type="dxa"/>
          </w:tcPr>
          <w:p w14:paraId="0CBEE69A" w14:textId="77777777" w:rsidR="00D21580" w:rsidRDefault="00D21580" w:rsidP="00D9419A">
            <w:pPr>
              <w:ind w:left="0" w:firstLine="0"/>
              <w:jc w:val="center"/>
            </w:pPr>
            <w:r>
              <w:t>Cons</w:t>
            </w:r>
          </w:p>
        </w:tc>
      </w:tr>
      <w:tr w:rsidR="00D21580" w14:paraId="33BDAC90" w14:textId="77777777" w:rsidTr="00D9419A">
        <w:tc>
          <w:tcPr>
            <w:tcW w:w="4675" w:type="dxa"/>
          </w:tcPr>
          <w:p w14:paraId="30321263" w14:textId="4C5CE678" w:rsidR="00D21580" w:rsidRDefault="00D21580" w:rsidP="00D9419A">
            <w:pPr>
              <w:pStyle w:val="ListParagraph"/>
              <w:numPr>
                <w:ilvl w:val="0"/>
                <w:numId w:val="45"/>
              </w:numPr>
            </w:pPr>
            <w:r>
              <w:t xml:space="preserve">Quizlet website is the best among the </w:t>
            </w:r>
            <w:r w:rsidR="00A604C1">
              <w:t xml:space="preserve">previously mentioned websites, it is very interactive, colorful and different, with a very attractive color scheme and a user-friendly </w:t>
            </w:r>
            <w:r w:rsidR="00677096">
              <w:t xml:space="preserve">layout, especially the </w:t>
            </w:r>
            <w:r w:rsidR="00677096">
              <w:rPr>
                <w:b/>
                <w:bCs/>
              </w:rPr>
              <w:t>flash cards</w:t>
            </w:r>
            <w:r w:rsidR="00677096">
              <w:t xml:space="preserve"> interactive questions and answers.</w:t>
            </w:r>
          </w:p>
          <w:p w14:paraId="230264DC" w14:textId="378F7F15" w:rsidR="00F92DFC" w:rsidRDefault="00F92DFC" w:rsidP="00D9419A">
            <w:pPr>
              <w:pStyle w:val="ListParagraph"/>
              <w:numPr>
                <w:ilvl w:val="0"/>
                <w:numId w:val="45"/>
              </w:numPr>
            </w:pPr>
            <w:r>
              <w:t>Quizlet provides a very pleasant looking night mode.</w:t>
            </w:r>
          </w:p>
          <w:p w14:paraId="4E2775EB" w14:textId="77777777" w:rsidR="00A604C1" w:rsidRDefault="00A604C1" w:rsidP="00D9419A">
            <w:pPr>
              <w:pStyle w:val="ListParagraph"/>
              <w:numPr>
                <w:ilvl w:val="0"/>
                <w:numId w:val="45"/>
              </w:numPr>
            </w:pPr>
            <w:r>
              <w:t>Quizlet offers a free 7-day trial, differentiating it from other competitors.</w:t>
            </w:r>
          </w:p>
          <w:p w14:paraId="2737B536" w14:textId="61F425A2" w:rsidR="00A604C1" w:rsidRDefault="00A604C1" w:rsidP="00D9419A">
            <w:pPr>
              <w:pStyle w:val="ListParagraph"/>
              <w:numPr>
                <w:ilvl w:val="0"/>
                <w:numId w:val="45"/>
              </w:numPr>
            </w:pPr>
            <w:r>
              <w:t xml:space="preserve">Quizlet has focused its </w:t>
            </w:r>
            <w:r w:rsidR="00677096">
              <w:t>efforts in one direction, that is the</w:t>
            </w:r>
            <w:r w:rsidR="00FB0FBF">
              <w:t xml:space="preserve"> textbook solutions and interactive flash cards, they have successfully been able to be one their kind in </w:t>
            </w:r>
            <w:r w:rsidR="00FD692D">
              <w:t>these features and services.</w:t>
            </w:r>
          </w:p>
        </w:tc>
        <w:tc>
          <w:tcPr>
            <w:tcW w:w="4675" w:type="dxa"/>
          </w:tcPr>
          <w:p w14:paraId="70F9956A" w14:textId="1B5D4FDC" w:rsidR="00823739" w:rsidRDefault="00823739" w:rsidP="00D9419A">
            <w:pPr>
              <w:pStyle w:val="ListParagraph"/>
              <w:numPr>
                <w:ilvl w:val="0"/>
                <w:numId w:val="45"/>
              </w:numPr>
            </w:pPr>
            <w:r>
              <w:t xml:space="preserve">Quizlet website hyperlinks are not </w:t>
            </w:r>
            <w:r w:rsidR="00C177EC">
              <w:t>working well, there is no footer at the end of the HOME page to ease navigation!</w:t>
            </w:r>
          </w:p>
          <w:p w14:paraId="029D5B6A" w14:textId="79CE0DEF" w:rsidR="00FD692D" w:rsidRDefault="00F92DFC" w:rsidP="00D9419A">
            <w:pPr>
              <w:pStyle w:val="ListParagraph"/>
              <w:numPr>
                <w:ilvl w:val="0"/>
                <w:numId w:val="45"/>
              </w:numPr>
            </w:pPr>
            <w:r>
              <w:t xml:space="preserve">Quizlet is advertised more as a </w:t>
            </w:r>
            <w:r>
              <w:rPr>
                <w:i/>
                <w:iCs/>
              </w:rPr>
              <w:t>game</w:t>
            </w:r>
            <w:r>
              <w:t xml:space="preserve"> website rather than student-aid, which might deter many serious students. </w:t>
            </w:r>
          </w:p>
          <w:p w14:paraId="305F19D3" w14:textId="79711772" w:rsidR="00FD692D" w:rsidRDefault="00FD692D" w:rsidP="00D9419A">
            <w:pPr>
              <w:pStyle w:val="ListParagraph"/>
              <w:numPr>
                <w:ilvl w:val="0"/>
                <w:numId w:val="45"/>
              </w:numPr>
            </w:pPr>
            <w:r>
              <w:t>Quizlet does not allow any user to solve textbook answers; but rather only certified teachers and tutors on the platform.</w:t>
            </w:r>
          </w:p>
          <w:p w14:paraId="03AA34F1" w14:textId="511F146A" w:rsidR="00D21580" w:rsidRDefault="00FD692D" w:rsidP="00D9419A">
            <w:pPr>
              <w:pStyle w:val="ListParagraph"/>
              <w:numPr>
                <w:ilvl w:val="0"/>
                <w:numId w:val="45"/>
              </w:numPr>
            </w:pPr>
            <w:r>
              <w:t>The website allows anyone to add study sets (flash cards), which might make the website filled with spam.</w:t>
            </w:r>
          </w:p>
        </w:tc>
      </w:tr>
    </w:tbl>
    <w:p w14:paraId="5E748076" w14:textId="2DC0296F" w:rsidR="00823739" w:rsidRDefault="00823739" w:rsidP="002B18D1"/>
    <w:p w14:paraId="40025194" w14:textId="77777777" w:rsidR="00823739" w:rsidRDefault="00823739">
      <w:pPr>
        <w:spacing w:before="0" w:after="160" w:line="259" w:lineRule="auto"/>
        <w:ind w:left="0" w:firstLine="0"/>
        <w:jc w:val="left"/>
      </w:pPr>
      <w:r>
        <w:br w:type="page"/>
      </w:r>
    </w:p>
    <w:p w14:paraId="16D4667D" w14:textId="35891E22" w:rsidR="00C177EC" w:rsidRDefault="00C177EC" w:rsidP="00C177EC">
      <w:pPr>
        <w:pStyle w:val="Heading3"/>
      </w:pPr>
      <w:bookmarkStart w:id="73" w:name="_Toc86780213"/>
      <w:r>
        <w:lastRenderedPageBreak/>
        <w:t>Differences</w:t>
      </w:r>
      <w:bookmarkEnd w:id="73"/>
    </w:p>
    <w:p w14:paraId="6855BE6A" w14:textId="62A5AB68" w:rsidR="00C177EC" w:rsidRDefault="00C177EC" w:rsidP="00C177EC">
      <w:r>
        <w:t>Following our survey of similar websites, we now turn our attention to making the best use out of this survey to further strengthen and differentiate our website in the following points:</w:t>
      </w:r>
    </w:p>
    <w:p w14:paraId="272766FE" w14:textId="765D7F71" w:rsidR="00C177EC" w:rsidRDefault="00C177EC" w:rsidP="00C177EC">
      <w:pPr>
        <w:pStyle w:val="ListParagraph"/>
        <w:numPr>
          <w:ilvl w:val="0"/>
          <w:numId w:val="46"/>
        </w:numPr>
      </w:pPr>
      <w:r>
        <w:t>We will pay attention to provide better navigation through footer hyperlinks and maybe even website breadcrumbs.</w:t>
      </w:r>
    </w:p>
    <w:p w14:paraId="7BEEF9E6" w14:textId="355E8F12" w:rsidR="00E625FC" w:rsidRDefault="00763E39" w:rsidP="00C177EC">
      <w:pPr>
        <w:pStyle w:val="ListParagraph"/>
        <w:numPr>
          <w:ilvl w:val="0"/>
          <w:numId w:val="46"/>
        </w:numPr>
      </w:pPr>
      <w:r>
        <w:t>We will pay attention to providing a strong thread infrastructure to power the question-and-answer posts.</w:t>
      </w:r>
    </w:p>
    <w:p w14:paraId="19AC62C3" w14:textId="19E8B2B8" w:rsidR="00C177EC" w:rsidRDefault="00C177EC" w:rsidP="00C177EC">
      <w:pPr>
        <w:pStyle w:val="ListParagraph"/>
        <w:numPr>
          <w:ilvl w:val="0"/>
          <w:numId w:val="46"/>
        </w:numPr>
      </w:pPr>
      <w:r>
        <w:t>We will allow only tutors to answer questions, making the website better moderated and worth the subscription.</w:t>
      </w:r>
    </w:p>
    <w:p w14:paraId="0F1CFF02" w14:textId="5EB0AD39" w:rsidR="00C177EC" w:rsidRDefault="00C177EC" w:rsidP="00C177EC">
      <w:pPr>
        <w:pStyle w:val="ListParagraph"/>
        <w:numPr>
          <w:ilvl w:val="0"/>
          <w:numId w:val="46"/>
        </w:numPr>
      </w:pPr>
      <w:r>
        <w:t>We will offer free features for unsubscribed students to further attract new customers.</w:t>
      </w:r>
    </w:p>
    <w:p w14:paraId="2602503A" w14:textId="38A9C06D" w:rsidR="00C177EC" w:rsidRDefault="00763E39" w:rsidP="00C177EC">
      <w:pPr>
        <w:pStyle w:val="ListParagraph"/>
        <w:numPr>
          <w:ilvl w:val="0"/>
          <w:numId w:val="46"/>
        </w:numPr>
      </w:pPr>
      <w:r>
        <w:t>We will focus the efforts on one particular target in order to dominate the market.</w:t>
      </w:r>
    </w:p>
    <w:p w14:paraId="6347EE3C" w14:textId="2DF8F82D" w:rsidR="00763E39" w:rsidRPr="00C177EC" w:rsidRDefault="00763E39" w:rsidP="00C177EC">
      <w:pPr>
        <w:pStyle w:val="ListParagraph"/>
        <w:numPr>
          <w:ilvl w:val="0"/>
          <w:numId w:val="46"/>
        </w:numPr>
      </w:pPr>
      <w:r>
        <w:t>We will add Arabic translation to target the MENA region and provide a platform for students in the Arab world.</w:t>
      </w:r>
    </w:p>
    <w:p w14:paraId="157CC045" w14:textId="6DE8CB84" w:rsidR="00C177EC" w:rsidRDefault="00C177EC">
      <w:pPr>
        <w:spacing w:before="0" w:after="160" w:line="259" w:lineRule="auto"/>
        <w:ind w:left="0" w:firstLine="0"/>
        <w:jc w:val="left"/>
        <w:rPr>
          <w:rFonts w:asciiTheme="minorBidi" w:eastAsiaTheme="majorEastAsia" w:hAnsiTheme="minorBidi" w:cstheme="minorBidi"/>
          <w:b/>
          <w:bCs/>
          <w:color w:val="4472C4" w:themeColor="accent1"/>
          <w:sz w:val="32"/>
          <w:szCs w:val="40"/>
        </w:rPr>
      </w:pPr>
      <w:r>
        <w:br w:type="page"/>
      </w:r>
    </w:p>
    <w:p w14:paraId="54B1380D" w14:textId="65CD7134" w:rsidR="00D21580" w:rsidRDefault="00823739" w:rsidP="00823739">
      <w:pPr>
        <w:pStyle w:val="Heading1"/>
      </w:pPr>
      <w:bookmarkStart w:id="74" w:name="_Toc86780214"/>
      <w:r>
        <w:lastRenderedPageBreak/>
        <w:t>References</w:t>
      </w:r>
      <w:bookmarkEnd w:id="74"/>
    </w:p>
    <w:p w14:paraId="26E9C496" w14:textId="77777777" w:rsidR="00754EB3" w:rsidRDefault="00FA0981" w:rsidP="00FA0981">
      <w:r w:rsidRPr="00FA0981">
        <w:t>Course Hero - About Us. (n.d.). Retrieved from</w:t>
      </w:r>
    </w:p>
    <w:p w14:paraId="43CFCF1D" w14:textId="71AA2210" w:rsidR="00FA0981" w:rsidRDefault="00FA0981" w:rsidP="00FA0981">
      <w:r w:rsidRPr="00FA0981">
        <w:t xml:space="preserve"> </w:t>
      </w:r>
      <w:hyperlink r:id="rId39" w:history="1">
        <w:r w:rsidRPr="00A90F28">
          <w:rPr>
            <w:rStyle w:val="Hyperlink"/>
          </w:rPr>
          <w:t>https://www.coursehero.com/about-us/</w:t>
        </w:r>
      </w:hyperlink>
    </w:p>
    <w:p w14:paraId="3BB59152" w14:textId="77777777" w:rsidR="00FA0981" w:rsidRPr="00FA0981" w:rsidRDefault="00FA0981" w:rsidP="00FA0981"/>
    <w:p w14:paraId="13E27F59" w14:textId="77777777" w:rsidR="00754EB3" w:rsidRDefault="00FA0981" w:rsidP="00FA0981">
      <w:r w:rsidRPr="00FA0981">
        <w:t xml:space="preserve">Help and Feedback. (n.d.). Retrieved from </w:t>
      </w:r>
    </w:p>
    <w:p w14:paraId="164972A4" w14:textId="652B6721" w:rsidR="00FA0981" w:rsidRDefault="0094326F" w:rsidP="00FA0981">
      <w:hyperlink r:id="rId40" w:history="1">
        <w:r w:rsidR="00754EB3" w:rsidRPr="00A90F28">
          <w:rPr>
            <w:rStyle w:val="Hyperlink"/>
          </w:rPr>
          <w:t>https://help.quizlet.com/hc/en-us/</w:t>
        </w:r>
      </w:hyperlink>
    </w:p>
    <w:p w14:paraId="6741D05E" w14:textId="77777777" w:rsidR="00FA0981" w:rsidRPr="00FA0981" w:rsidRDefault="00FA0981" w:rsidP="00754EB3">
      <w:pPr>
        <w:ind w:left="0" w:firstLine="0"/>
      </w:pPr>
    </w:p>
    <w:p w14:paraId="0A7D256B" w14:textId="77777777" w:rsidR="00754EB3" w:rsidRDefault="00FA0981" w:rsidP="00FA0981">
      <w:r w:rsidRPr="00FA0981">
        <w:t>Home. (2021, October 19). Retrieved from</w:t>
      </w:r>
    </w:p>
    <w:p w14:paraId="1ABFAEA9" w14:textId="1D456695" w:rsidR="00FA0981" w:rsidRDefault="00FA0981" w:rsidP="00FA0981">
      <w:r w:rsidRPr="00FA0981">
        <w:t xml:space="preserve"> </w:t>
      </w:r>
      <w:hyperlink r:id="rId41" w:history="1">
        <w:r w:rsidRPr="00A90F28">
          <w:rPr>
            <w:rStyle w:val="Hyperlink"/>
          </w:rPr>
          <w:t>https://www.chegg.com/about/</w:t>
        </w:r>
      </w:hyperlink>
    </w:p>
    <w:p w14:paraId="248A23A1" w14:textId="77777777" w:rsidR="00FA0981" w:rsidRPr="00FA0981" w:rsidRDefault="00FA0981" w:rsidP="00FA0981"/>
    <w:p w14:paraId="714832B4" w14:textId="77777777" w:rsidR="00823739" w:rsidRPr="00823739" w:rsidRDefault="00823739" w:rsidP="00823739"/>
    <w:sectPr w:rsidR="00823739" w:rsidRPr="00823739" w:rsidSect="0030291E">
      <w:pgSz w:w="12240" w:h="15840"/>
      <w:pgMar w:top="1440" w:right="1440" w:bottom="1440" w:left="1440" w:header="708" w:footer="708" w:gutter="0"/>
      <w:pgBorders w:offsetFrom="page">
        <w:top w:val="thinThickThinMediumGap" w:sz="24" w:space="24" w:color="8496B0" w:themeColor="text2" w:themeTint="99"/>
        <w:left w:val="thinThickThinMediumGap" w:sz="24" w:space="24" w:color="8496B0" w:themeColor="text2" w:themeTint="99"/>
        <w:bottom w:val="thinThickThinMediumGap" w:sz="24" w:space="24" w:color="8496B0" w:themeColor="text2" w:themeTint="99"/>
        <w:right w:val="thinThickThinMediumGap" w:sz="24" w:space="24" w:color="8496B0" w:themeColor="text2" w:themeTint="99"/>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4D307" w14:textId="77777777" w:rsidR="0094326F" w:rsidRDefault="0094326F" w:rsidP="009639C7">
      <w:r>
        <w:separator/>
      </w:r>
    </w:p>
  </w:endnote>
  <w:endnote w:type="continuationSeparator" w:id="0">
    <w:p w14:paraId="3AD37D2D" w14:textId="77777777" w:rsidR="0094326F" w:rsidRDefault="0094326F" w:rsidP="00963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85683"/>
      <w:docPartObj>
        <w:docPartGallery w:val="Page Numbers (Bottom of Page)"/>
        <w:docPartUnique/>
      </w:docPartObj>
    </w:sdtPr>
    <w:sdtEndPr>
      <w:rPr>
        <w:noProof/>
      </w:rPr>
    </w:sdtEndPr>
    <w:sdtContent>
      <w:p w14:paraId="62782196" w14:textId="74E2AA3F" w:rsidR="003362CE" w:rsidRDefault="003362CE" w:rsidP="001F5C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39019" w14:textId="77777777" w:rsidR="0094326F" w:rsidRDefault="0094326F" w:rsidP="009639C7">
      <w:r>
        <w:separator/>
      </w:r>
    </w:p>
  </w:footnote>
  <w:footnote w:type="continuationSeparator" w:id="0">
    <w:p w14:paraId="53A917F0" w14:textId="77777777" w:rsidR="0094326F" w:rsidRDefault="0094326F" w:rsidP="009639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5438" w14:textId="29307821" w:rsidR="00561581" w:rsidRPr="00BB6822" w:rsidRDefault="005B5C93" w:rsidP="00BB6822">
    <w:pPr>
      <w:pStyle w:val="Header"/>
      <w:jc w:val="right"/>
    </w:pPr>
    <w:r>
      <w:t>CS333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D"/>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7B6769"/>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269A0"/>
    <w:multiLevelType w:val="hybridMultilevel"/>
    <w:tmpl w:val="E1AAF68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053B6AA7"/>
    <w:multiLevelType w:val="multilevel"/>
    <w:tmpl w:val="ACC0D1C0"/>
    <w:lvl w:ilvl="0">
      <w:start w:val="1"/>
      <w:numFmt w:val="decimal"/>
      <w:lvlText w:val="%1."/>
      <w:lvlJc w:val="left"/>
      <w:pPr>
        <w:ind w:left="900" w:hanging="360"/>
      </w:pPr>
      <w:rPr>
        <w:rFonts w:hint="default"/>
        <w:b w:val="0"/>
        <w:bCs w:val="0"/>
      </w:rPr>
    </w:lvl>
    <w:lvl w:ilvl="1">
      <w:start w:val="1"/>
      <w:numFmt w:val="decimal"/>
      <w:isLgl/>
      <w:lvlText w:val="%1.%2"/>
      <w:lvlJc w:val="left"/>
      <w:pPr>
        <w:ind w:left="1260" w:hanging="720"/>
      </w:pPr>
      <w:rPr>
        <w:rFonts w:hint="default"/>
      </w:rPr>
    </w:lvl>
    <w:lvl w:ilvl="2">
      <w:start w:val="1"/>
      <w:numFmt w:val="decimal"/>
      <w:pStyle w:val="Heading3"/>
      <w:isLgl/>
      <w:lvlText w:val="%1.%2.%3"/>
      <w:lvlJc w:val="left"/>
      <w:pPr>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4" w15:restartNumberingAfterBreak="0">
    <w:nsid w:val="07B43B1E"/>
    <w:multiLevelType w:val="multilevel"/>
    <w:tmpl w:val="B7A0F0E4"/>
    <w:lvl w:ilvl="0">
      <w:start w:val="1"/>
      <w:numFmt w:val="decimal"/>
      <w:lvlText w:val="%1"/>
      <w:lvlJc w:val="left"/>
      <w:pPr>
        <w:ind w:left="540" w:hanging="540"/>
      </w:pPr>
      <w:rPr>
        <w:rFonts w:hint="default"/>
        <w:color w:val="auto"/>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21292F"/>
    <w:multiLevelType w:val="hybridMultilevel"/>
    <w:tmpl w:val="48EACAF0"/>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125D3458"/>
    <w:multiLevelType w:val="hybridMultilevel"/>
    <w:tmpl w:val="683055AE"/>
    <w:lvl w:ilvl="0" w:tplc="4D02A332">
      <w:start w:val="1"/>
      <w:numFmt w:val="decimal"/>
      <w:lvlText w:val="%1."/>
      <w:lvlJc w:val="left"/>
      <w:pPr>
        <w:ind w:left="360" w:hanging="360"/>
      </w:pPr>
      <w:rPr>
        <w:b w:val="0"/>
        <w:bCs w:val="0"/>
      </w:rPr>
    </w:lvl>
    <w:lvl w:ilvl="1" w:tplc="04090019" w:tentative="1">
      <w:start w:val="1"/>
      <w:numFmt w:val="lowerLetter"/>
      <w:lvlText w:val="%2."/>
      <w:lvlJc w:val="left"/>
      <w:pPr>
        <w:ind w:left="806" w:hanging="360"/>
      </w:pPr>
    </w:lvl>
    <w:lvl w:ilvl="2" w:tplc="0409001B" w:tentative="1">
      <w:start w:val="1"/>
      <w:numFmt w:val="lowerRoman"/>
      <w:lvlText w:val="%3."/>
      <w:lvlJc w:val="right"/>
      <w:pPr>
        <w:ind w:left="1526" w:hanging="180"/>
      </w:pPr>
    </w:lvl>
    <w:lvl w:ilvl="3" w:tplc="0409000F" w:tentative="1">
      <w:start w:val="1"/>
      <w:numFmt w:val="decimal"/>
      <w:lvlText w:val="%4."/>
      <w:lvlJc w:val="left"/>
      <w:pPr>
        <w:ind w:left="2246" w:hanging="360"/>
      </w:pPr>
    </w:lvl>
    <w:lvl w:ilvl="4" w:tplc="04090019" w:tentative="1">
      <w:start w:val="1"/>
      <w:numFmt w:val="lowerLetter"/>
      <w:lvlText w:val="%5."/>
      <w:lvlJc w:val="left"/>
      <w:pPr>
        <w:ind w:left="2966" w:hanging="360"/>
      </w:pPr>
    </w:lvl>
    <w:lvl w:ilvl="5" w:tplc="0409001B" w:tentative="1">
      <w:start w:val="1"/>
      <w:numFmt w:val="lowerRoman"/>
      <w:lvlText w:val="%6."/>
      <w:lvlJc w:val="right"/>
      <w:pPr>
        <w:ind w:left="3686" w:hanging="180"/>
      </w:pPr>
    </w:lvl>
    <w:lvl w:ilvl="6" w:tplc="0409000F" w:tentative="1">
      <w:start w:val="1"/>
      <w:numFmt w:val="decimal"/>
      <w:lvlText w:val="%7."/>
      <w:lvlJc w:val="left"/>
      <w:pPr>
        <w:ind w:left="4406" w:hanging="360"/>
      </w:pPr>
    </w:lvl>
    <w:lvl w:ilvl="7" w:tplc="04090019" w:tentative="1">
      <w:start w:val="1"/>
      <w:numFmt w:val="lowerLetter"/>
      <w:lvlText w:val="%8."/>
      <w:lvlJc w:val="left"/>
      <w:pPr>
        <w:ind w:left="5126" w:hanging="360"/>
      </w:pPr>
    </w:lvl>
    <w:lvl w:ilvl="8" w:tplc="0409001B" w:tentative="1">
      <w:start w:val="1"/>
      <w:numFmt w:val="lowerRoman"/>
      <w:lvlText w:val="%9."/>
      <w:lvlJc w:val="right"/>
      <w:pPr>
        <w:ind w:left="5846" w:hanging="180"/>
      </w:pPr>
    </w:lvl>
  </w:abstractNum>
  <w:abstractNum w:abstractNumId="7" w15:restartNumberingAfterBreak="0">
    <w:nsid w:val="1284163E"/>
    <w:multiLevelType w:val="hybridMultilevel"/>
    <w:tmpl w:val="1D9406A4"/>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8" w15:restartNumberingAfterBreak="0">
    <w:nsid w:val="13FE21BA"/>
    <w:multiLevelType w:val="hybridMultilevel"/>
    <w:tmpl w:val="DC5A1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1C4769"/>
    <w:multiLevelType w:val="hybridMultilevel"/>
    <w:tmpl w:val="B5562B9E"/>
    <w:lvl w:ilvl="0" w:tplc="4D02A332">
      <w:start w:val="1"/>
      <w:numFmt w:val="decimal"/>
      <w:lvlText w:val="%1."/>
      <w:lvlJc w:val="left"/>
      <w:pPr>
        <w:ind w:left="994" w:hanging="360"/>
      </w:pPr>
      <w:rPr>
        <w:b w:val="0"/>
        <w:bCs w:val="0"/>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0" w15:restartNumberingAfterBreak="0">
    <w:nsid w:val="18FB7C8E"/>
    <w:multiLevelType w:val="hybridMultilevel"/>
    <w:tmpl w:val="2E0C05AE"/>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1" w15:restartNumberingAfterBreak="0">
    <w:nsid w:val="19E929A6"/>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A1B41C8"/>
    <w:multiLevelType w:val="hybridMultilevel"/>
    <w:tmpl w:val="E96210F2"/>
    <w:lvl w:ilvl="0" w:tplc="04090009">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1B874EFC"/>
    <w:multiLevelType w:val="hybridMultilevel"/>
    <w:tmpl w:val="79AC20A8"/>
    <w:lvl w:ilvl="0" w:tplc="4AFAE536">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CF4799B"/>
    <w:multiLevelType w:val="hybridMultilevel"/>
    <w:tmpl w:val="F2D0B76E"/>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5" w15:restartNumberingAfterBreak="0">
    <w:nsid w:val="1F135E11"/>
    <w:multiLevelType w:val="hybridMultilevel"/>
    <w:tmpl w:val="F4FAABDA"/>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6" w15:restartNumberingAfterBreak="0">
    <w:nsid w:val="24980DD4"/>
    <w:multiLevelType w:val="hybridMultilevel"/>
    <w:tmpl w:val="FFC27E7A"/>
    <w:lvl w:ilvl="0" w:tplc="F3D027EC">
      <w:numFmt w:val="bullet"/>
      <w:lvlText w:val="-"/>
      <w:lvlJc w:val="left"/>
      <w:pPr>
        <w:ind w:left="634" w:hanging="360"/>
      </w:pPr>
      <w:rPr>
        <w:rFonts w:ascii="Times New Roman" w:eastAsia="Times New Roman" w:hAnsi="Times New Roman" w:cs="Times New Roman"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17" w15:restartNumberingAfterBreak="0">
    <w:nsid w:val="252F2F62"/>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66486A"/>
    <w:multiLevelType w:val="hybridMultilevel"/>
    <w:tmpl w:val="89FE47E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2B80030D"/>
    <w:multiLevelType w:val="hybridMultilevel"/>
    <w:tmpl w:val="5B20327E"/>
    <w:lvl w:ilvl="0" w:tplc="4D02A332">
      <w:start w:val="1"/>
      <w:numFmt w:val="decimal"/>
      <w:lvlText w:val="%1."/>
      <w:lvlJc w:val="left"/>
      <w:pPr>
        <w:ind w:left="360" w:hanging="360"/>
      </w:pPr>
      <w:rPr>
        <w:b w:val="0"/>
        <w:bCs w:val="0"/>
      </w:rPr>
    </w:lvl>
    <w:lvl w:ilvl="1" w:tplc="04090019" w:tentative="1">
      <w:start w:val="1"/>
      <w:numFmt w:val="lowerLetter"/>
      <w:lvlText w:val="%2."/>
      <w:lvlJc w:val="left"/>
      <w:pPr>
        <w:ind w:left="806" w:hanging="360"/>
      </w:pPr>
    </w:lvl>
    <w:lvl w:ilvl="2" w:tplc="0409001B" w:tentative="1">
      <w:start w:val="1"/>
      <w:numFmt w:val="lowerRoman"/>
      <w:lvlText w:val="%3."/>
      <w:lvlJc w:val="right"/>
      <w:pPr>
        <w:ind w:left="1526" w:hanging="180"/>
      </w:pPr>
    </w:lvl>
    <w:lvl w:ilvl="3" w:tplc="0409000F" w:tentative="1">
      <w:start w:val="1"/>
      <w:numFmt w:val="decimal"/>
      <w:lvlText w:val="%4."/>
      <w:lvlJc w:val="left"/>
      <w:pPr>
        <w:ind w:left="2246" w:hanging="360"/>
      </w:pPr>
    </w:lvl>
    <w:lvl w:ilvl="4" w:tplc="04090019" w:tentative="1">
      <w:start w:val="1"/>
      <w:numFmt w:val="lowerLetter"/>
      <w:lvlText w:val="%5."/>
      <w:lvlJc w:val="left"/>
      <w:pPr>
        <w:ind w:left="2966" w:hanging="360"/>
      </w:pPr>
    </w:lvl>
    <w:lvl w:ilvl="5" w:tplc="0409001B" w:tentative="1">
      <w:start w:val="1"/>
      <w:numFmt w:val="lowerRoman"/>
      <w:lvlText w:val="%6."/>
      <w:lvlJc w:val="right"/>
      <w:pPr>
        <w:ind w:left="3686" w:hanging="180"/>
      </w:pPr>
    </w:lvl>
    <w:lvl w:ilvl="6" w:tplc="0409000F" w:tentative="1">
      <w:start w:val="1"/>
      <w:numFmt w:val="decimal"/>
      <w:lvlText w:val="%7."/>
      <w:lvlJc w:val="left"/>
      <w:pPr>
        <w:ind w:left="4406" w:hanging="360"/>
      </w:pPr>
    </w:lvl>
    <w:lvl w:ilvl="7" w:tplc="04090019" w:tentative="1">
      <w:start w:val="1"/>
      <w:numFmt w:val="lowerLetter"/>
      <w:lvlText w:val="%8."/>
      <w:lvlJc w:val="left"/>
      <w:pPr>
        <w:ind w:left="5126" w:hanging="360"/>
      </w:pPr>
    </w:lvl>
    <w:lvl w:ilvl="8" w:tplc="0409001B" w:tentative="1">
      <w:start w:val="1"/>
      <w:numFmt w:val="lowerRoman"/>
      <w:lvlText w:val="%9."/>
      <w:lvlJc w:val="right"/>
      <w:pPr>
        <w:ind w:left="5846" w:hanging="180"/>
      </w:pPr>
    </w:lvl>
  </w:abstractNum>
  <w:abstractNum w:abstractNumId="20" w15:restartNumberingAfterBreak="0">
    <w:nsid w:val="2BD84253"/>
    <w:multiLevelType w:val="hybridMultilevel"/>
    <w:tmpl w:val="3E2228A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1" w15:restartNumberingAfterBreak="0">
    <w:nsid w:val="2D793AB2"/>
    <w:multiLevelType w:val="hybridMultilevel"/>
    <w:tmpl w:val="CA6290E8"/>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2" w15:restartNumberingAfterBreak="0">
    <w:nsid w:val="2DA678E7"/>
    <w:multiLevelType w:val="hybridMultilevel"/>
    <w:tmpl w:val="04AC9EF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3" w15:restartNumberingAfterBreak="0">
    <w:nsid w:val="2E941CE7"/>
    <w:multiLevelType w:val="hybridMultilevel"/>
    <w:tmpl w:val="0F9C5116"/>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4" w15:restartNumberingAfterBreak="0">
    <w:nsid w:val="2F1F6B38"/>
    <w:multiLevelType w:val="hybridMultilevel"/>
    <w:tmpl w:val="3BD0039C"/>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5" w15:restartNumberingAfterBreak="0">
    <w:nsid w:val="3A2968B0"/>
    <w:multiLevelType w:val="hybridMultilevel"/>
    <w:tmpl w:val="CA6290E8"/>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6" w15:restartNumberingAfterBreak="0">
    <w:nsid w:val="3A9B0A5C"/>
    <w:multiLevelType w:val="hybridMultilevel"/>
    <w:tmpl w:val="9B5EE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ACD03C3"/>
    <w:multiLevelType w:val="hybridMultilevel"/>
    <w:tmpl w:val="87425BAC"/>
    <w:lvl w:ilvl="0" w:tplc="54AA7432">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0F122FB"/>
    <w:multiLevelType w:val="hybridMultilevel"/>
    <w:tmpl w:val="71F8D0A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9" w15:restartNumberingAfterBreak="0">
    <w:nsid w:val="42C96144"/>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68A7210"/>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77922CC"/>
    <w:multiLevelType w:val="hybridMultilevel"/>
    <w:tmpl w:val="19622E28"/>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2" w15:restartNumberingAfterBreak="0">
    <w:nsid w:val="50371652"/>
    <w:multiLevelType w:val="hybridMultilevel"/>
    <w:tmpl w:val="048CF0A4"/>
    <w:lvl w:ilvl="0" w:tplc="24EA7E6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8A4151"/>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A524B90"/>
    <w:multiLevelType w:val="hybridMultilevel"/>
    <w:tmpl w:val="3B3CF78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5" w15:restartNumberingAfterBreak="0">
    <w:nsid w:val="5AE84ADB"/>
    <w:multiLevelType w:val="hybridMultilevel"/>
    <w:tmpl w:val="0E68E6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045693"/>
    <w:multiLevelType w:val="hybridMultilevel"/>
    <w:tmpl w:val="8D34ADC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7" w15:restartNumberingAfterBreak="0">
    <w:nsid w:val="5DF6000F"/>
    <w:multiLevelType w:val="multilevel"/>
    <w:tmpl w:val="609800DA"/>
    <w:lvl w:ilvl="0">
      <w:start w:val="1"/>
      <w:numFmt w:val="upperRoman"/>
      <w:lvlText w:val="%1."/>
      <w:lvlJc w:val="right"/>
      <w:pPr>
        <w:ind w:left="900" w:hanging="360"/>
      </w:pPr>
      <w:rPr>
        <w:rFonts w:hint="default"/>
      </w:rPr>
    </w:lvl>
    <w:lvl w:ilvl="1">
      <w:start w:val="1"/>
      <w:numFmt w:val="decimal"/>
      <w:pStyle w:val="Heading2"/>
      <w:isLgl/>
      <w:lvlText w:val="%1.%2"/>
      <w:lvlJc w:val="left"/>
      <w:pPr>
        <w:ind w:left="126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00" w:hanging="2160"/>
      </w:pPr>
      <w:rPr>
        <w:rFonts w:hint="default"/>
      </w:rPr>
    </w:lvl>
    <w:lvl w:ilvl="8">
      <w:start w:val="1"/>
      <w:numFmt w:val="decimal"/>
      <w:isLgl/>
      <w:lvlText w:val="%1.%2.%3.%4.%5.%6.%7.%8.%9"/>
      <w:lvlJc w:val="left"/>
      <w:pPr>
        <w:ind w:left="3060" w:hanging="2520"/>
      </w:pPr>
      <w:rPr>
        <w:rFonts w:hint="default"/>
      </w:rPr>
    </w:lvl>
  </w:abstractNum>
  <w:abstractNum w:abstractNumId="38" w15:restartNumberingAfterBreak="0">
    <w:nsid w:val="5E594485"/>
    <w:multiLevelType w:val="hybridMultilevel"/>
    <w:tmpl w:val="B2E8EF0C"/>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9" w15:restartNumberingAfterBreak="0">
    <w:nsid w:val="5F7848E0"/>
    <w:multiLevelType w:val="hybridMultilevel"/>
    <w:tmpl w:val="DF5A2446"/>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0" w15:restartNumberingAfterBreak="0">
    <w:nsid w:val="69275778"/>
    <w:multiLevelType w:val="hybridMultilevel"/>
    <w:tmpl w:val="A170D3E6"/>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1" w15:restartNumberingAfterBreak="0">
    <w:nsid w:val="6A7F6700"/>
    <w:multiLevelType w:val="hybridMultilevel"/>
    <w:tmpl w:val="B5562B9E"/>
    <w:lvl w:ilvl="0" w:tplc="4D02A332">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B52748E"/>
    <w:multiLevelType w:val="hybridMultilevel"/>
    <w:tmpl w:val="585C2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72A94"/>
    <w:multiLevelType w:val="hybridMultilevel"/>
    <w:tmpl w:val="683055AE"/>
    <w:lvl w:ilvl="0" w:tplc="4D02A332">
      <w:start w:val="1"/>
      <w:numFmt w:val="decimal"/>
      <w:lvlText w:val="%1."/>
      <w:lvlJc w:val="left"/>
      <w:pPr>
        <w:ind w:left="360" w:hanging="360"/>
      </w:pPr>
      <w:rPr>
        <w:b w:val="0"/>
        <w:bCs w:val="0"/>
      </w:rPr>
    </w:lvl>
    <w:lvl w:ilvl="1" w:tplc="04090019" w:tentative="1">
      <w:start w:val="1"/>
      <w:numFmt w:val="lowerLetter"/>
      <w:lvlText w:val="%2."/>
      <w:lvlJc w:val="left"/>
      <w:pPr>
        <w:ind w:left="806" w:hanging="360"/>
      </w:pPr>
    </w:lvl>
    <w:lvl w:ilvl="2" w:tplc="0409001B" w:tentative="1">
      <w:start w:val="1"/>
      <w:numFmt w:val="lowerRoman"/>
      <w:lvlText w:val="%3."/>
      <w:lvlJc w:val="right"/>
      <w:pPr>
        <w:ind w:left="1526" w:hanging="180"/>
      </w:pPr>
    </w:lvl>
    <w:lvl w:ilvl="3" w:tplc="0409000F" w:tentative="1">
      <w:start w:val="1"/>
      <w:numFmt w:val="decimal"/>
      <w:lvlText w:val="%4."/>
      <w:lvlJc w:val="left"/>
      <w:pPr>
        <w:ind w:left="2246" w:hanging="360"/>
      </w:pPr>
    </w:lvl>
    <w:lvl w:ilvl="4" w:tplc="04090019" w:tentative="1">
      <w:start w:val="1"/>
      <w:numFmt w:val="lowerLetter"/>
      <w:lvlText w:val="%5."/>
      <w:lvlJc w:val="left"/>
      <w:pPr>
        <w:ind w:left="2966" w:hanging="360"/>
      </w:pPr>
    </w:lvl>
    <w:lvl w:ilvl="5" w:tplc="0409001B" w:tentative="1">
      <w:start w:val="1"/>
      <w:numFmt w:val="lowerRoman"/>
      <w:lvlText w:val="%6."/>
      <w:lvlJc w:val="right"/>
      <w:pPr>
        <w:ind w:left="3686" w:hanging="180"/>
      </w:pPr>
    </w:lvl>
    <w:lvl w:ilvl="6" w:tplc="0409000F" w:tentative="1">
      <w:start w:val="1"/>
      <w:numFmt w:val="decimal"/>
      <w:lvlText w:val="%7."/>
      <w:lvlJc w:val="left"/>
      <w:pPr>
        <w:ind w:left="4406" w:hanging="360"/>
      </w:pPr>
    </w:lvl>
    <w:lvl w:ilvl="7" w:tplc="04090019" w:tentative="1">
      <w:start w:val="1"/>
      <w:numFmt w:val="lowerLetter"/>
      <w:lvlText w:val="%8."/>
      <w:lvlJc w:val="left"/>
      <w:pPr>
        <w:ind w:left="5126" w:hanging="360"/>
      </w:pPr>
    </w:lvl>
    <w:lvl w:ilvl="8" w:tplc="0409001B" w:tentative="1">
      <w:start w:val="1"/>
      <w:numFmt w:val="lowerRoman"/>
      <w:lvlText w:val="%9."/>
      <w:lvlJc w:val="right"/>
      <w:pPr>
        <w:ind w:left="5846" w:hanging="180"/>
      </w:pPr>
    </w:lvl>
  </w:abstractNum>
  <w:abstractNum w:abstractNumId="44" w15:restartNumberingAfterBreak="0">
    <w:nsid w:val="6F4B6A37"/>
    <w:multiLevelType w:val="hybridMultilevel"/>
    <w:tmpl w:val="0098037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5" w15:restartNumberingAfterBreak="0">
    <w:nsid w:val="7173256A"/>
    <w:multiLevelType w:val="hybridMultilevel"/>
    <w:tmpl w:val="19622E28"/>
    <w:lvl w:ilvl="0" w:tplc="0409000F">
      <w:start w:val="1"/>
      <w:numFmt w:val="decimal"/>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37"/>
  </w:num>
  <w:num w:numId="2">
    <w:abstractNumId w:val="15"/>
  </w:num>
  <w:num w:numId="3">
    <w:abstractNumId w:val="45"/>
  </w:num>
  <w:num w:numId="4">
    <w:abstractNumId w:val="23"/>
  </w:num>
  <w:num w:numId="5">
    <w:abstractNumId w:val="40"/>
  </w:num>
  <w:num w:numId="6">
    <w:abstractNumId w:val="25"/>
  </w:num>
  <w:num w:numId="7">
    <w:abstractNumId w:val="3"/>
  </w:num>
  <w:num w:numId="8">
    <w:abstractNumId w:val="17"/>
  </w:num>
  <w:num w:numId="9">
    <w:abstractNumId w:val="35"/>
  </w:num>
  <w:num w:numId="10">
    <w:abstractNumId w:val="9"/>
  </w:num>
  <w:num w:numId="11">
    <w:abstractNumId w:val="41"/>
  </w:num>
  <w:num w:numId="12">
    <w:abstractNumId w:val="43"/>
  </w:num>
  <w:num w:numId="13">
    <w:abstractNumId w:val="6"/>
  </w:num>
  <w:num w:numId="14">
    <w:abstractNumId w:val="19"/>
  </w:num>
  <w:num w:numId="15">
    <w:abstractNumId w:val="29"/>
  </w:num>
  <w:num w:numId="16">
    <w:abstractNumId w:val="1"/>
  </w:num>
  <w:num w:numId="17">
    <w:abstractNumId w:val="11"/>
  </w:num>
  <w:num w:numId="18">
    <w:abstractNumId w:val="0"/>
  </w:num>
  <w:num w:numId="19">
    <w:abstractNumId w:val="7"/>
  </w:num>
  <w:num w:numId="20">
    <w:abstractNumId w:val="27"/>
  </w:num>
  <w:num w:numId="21">
    <w:abstractNumId w:val="13"/>
  </w:num>
  <w:num w:numId="22">
    <w:abstractNumId w:val="30"/>
  </w:num>
  <w:num w:numId="23">
    <w:abstractNumId w:val="42"/>
  </w:num>
  <w:num w:numId="24">
    <w:abstractNumId w:val="33"/>
  </w:num>
  <w:num w:numId="25">
    <w:abstractNumId w:val="16"/>
  </w:num>
  <w:num w:numId="26">
    <w:abstractNumId w:val="32"/>
  </w:num>
  <w:num w:numId="27">
    <w:abstractNumId w:val="26"/>
  </w:num>
  <w:num w:numId="28">
    <w:abstractNumId w:val="4"/>
  </w:num>
  <w:num w:numId="29">
    <w:abstractNumId w:val="39"/>
  </w:num>
  <w:num w:numId="30">
    <w:abstractNumId w:val="10"/>
  </w:num>
  <w:num w:numId="31">
    <w:abstractNumId w:val="14"/>
  </w:num>
  <w:num w:numId="32">
    <w:abstractNumId w:val="21"/>
  </w:num>
  <w:num w:numId="33">
    <w:abstractNumId w:val="38"/>
  </w:num>
  <w:num w:numId="34">
    <w:abstractNumId w:val="31"/>
  </w:num>
  <w:num w:numId="35">
    <w:abstractNumId w:val="12"/>
  </w:num>
  <w:num w:numId="36">
    <w:abstractNumId w:val="44"/>
  </w:num>
  <w:num w:numId="37">
    <w:abstractNumId w:val="5"/>
  </w:num>
  <w:num w:numId="38">
    <w:abstractNumId w:val="24"/>
  </w:num>
  <w:num w:numId="39">
    <w:abstractNumId w:val="28"/>
  </w:num>
  <w:num w:numId="40">
    <w:abstractNumId w:val="18"/>
  </w:num>
  <w:num w:numId="41">
    <w:abstractNumId w:val="2"/>
  </w:num>
  <w:num w:numId="42">
    <w:abstractNumId w:val="20"/>
  </w:num>
  <w:num w:numId="43">
    <w:abstractNumId w:val="36"/>
  </w:num>
  <w:num w:numId="44">
    <w:abstractNumId w:val="34"/>
  </w:num>
  <w:num w:numId="45">
    <w:abstractNumId w:val="8"/>
  </w:num>
  <w:num w:numId="4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C2"/>
    <w:rsid w:val="00000FAD"/>
    <w:rsid w:val="00000FFA"/>
    <w:rsid w:val="00001124"/>
    <w:rsid w:val="00002AB6"/>
    <w:rsid w:val="00002FEF"/>
    <w:rsid w:val="000039E4"/>
    <w:rsid w:val="0000403F"/>
    <w:rsid w:val="00006AA3"/>
    <w:rsid w:val="00011FEB"/>
    <w:rsid w:val="000122FA"/>
    <w:rsid w:val="00012DDB"/>
    <w:rsid w:val="00015973"/>
    <w:rsid w:val="00015AA9"/>
    <w:rsid w:val="00037609"/>
    <w:rsid w:val="00043052"/>
    <w:rsid w:val="000444FB"/>
    <w:rsid w:val="000450D3"/>
    <w:rsid w:val="0004566A"/>
    <w:rsid w:val="00045A8F"/>
    <w:rsid w:val="000518BD"/>
    <w:rsid w:val="0005478C"/>
    <w:rsid w:val="00060BC1"/>
    <w:rsid w:val="00067E94"/>
    <w:rsid w:val="00076083"/>
    <w:rsid w:val="000775C9"/>
    <w:rsid w:val="000806A6"/>
    <w:rsid w:val="00085010"/>
    <w:rsid w:val="00090ABF"/>
    <w:rsid w:val="00092288"/>
    <w:rsid w:val="00092842"/>
    <w:rsid w:val="00092862"/>
    <w:rsid w:val="000965D6"/>
    <w:rsid w:val="00097508"/>
    <w:rsid w:val="000A32B1"/>
    <w:rsid w:val="000A40EC"/>
    <w:rsid w:val="000A47D5"/>
    <w:rsid w:val="000B4E61"/>
    <w:rsid w:val="000B4F5F"/>
    <w:rsid w:val="000C0FC0"/>
    <w:rsid w:val="000C37F5"/>
    <w:rsid w:val="000D04F8"/>
    <w:rsid w:val="000D105D"/>
    <w:rsid w:val="000D275E"/>
    <w:rsid w:val="000D49C3"/>
    <w:rsid w:val="000D5FF1"/>
    <w:rsid w:val="000D6C93"/>
    <w:rsid w:val="000E1AF3"/>
    <w:rsid w:val="000E5329"/>
    <w:rsid w:val="000F2587"/>
    <w:rsid w:val="000F44CA"/>
    <w:rsid w:val="0010083A"/>
    <w:rsid w:val="00101C15"/>
    <w:rsid w:val="00102E97"/>
    <w:rsid w:val="00103687"/>
    <w:rsid w:val="00104E1A"/>
    <w:rsid w:val="0010528E"/>
    <w:rsid w:val="001056D1"/>
    <w:rsid w:val="00112A8E"/>
    <w:rsid w:val="00112EC5"/>
    <w:rsid w:val="0011524F"/>
    <w:rsid w:val="001161F0"/>
    <w:rsid w:val="0011706B"/>
    <w:rsid w:val="001171B6"/>
    <w:rsid w:val="001215A0"/>
    <w:rsid w:val="0012188B"/>
    <w:rsid w:val="001236A8"/>
    <w:rsid w:val="00124C7E"/>
    <w:rsid w:val="00125C4C"/>
    <w:rsid w:val="00130B13"/>
    <w:rsid w:val="00130D47"/>
    <w:rsid w:val="001337CC"/>
    <w:rsid w:val="00133FBD"/>
    <w:rsid w:val="001378E8"/>
    <w:rsid w:val="0014061B"/>
    <w:rsid w:val="00140FE7"/>
    <w:rsid w:val="00145D7F"/>
    <w:rsid w:val="0014744E"/>
    <w:rsid w:val="00151922"/>
    <w:rsid w:val="00151BE6"/>
    <w:rsid w:val="0015381A"/>
    <w:rsid w:val="0015654D"/>
    <w:rsid w:val="001566CE"/>
    <w:rsid w:val="0017077A"/>
    <w:rsid w:val="00174CBE"/>
    <w:rsid w:val="001832C0"/>
    <w:rsid w:val="00184F6A"/>
    <w:rsid w:val="001854F7"/>
    <w:rsid w:val="00191EA9"/>
    <w:rsid w:val="00192713"/>
    <w:rsid w:val="00194F24"/>
    <w:rsid w:val="00195210"/>
    <w:rsid w:val="001A10A4"/>
    <w:rsid w:val="001A12EF"/>
    <w:rsid w:val="001A51B7"/>
    <w:rsid w:val="001A6C53"/>
    <w:rsid w:val="001B0B54"/>
    <w:rsid w:val="001B0D01"/>
    <w:rsid w:val="001B1E99"/>
    <w:rsid w:val="001B21DE"/>
    <w:rsid w:val="001B3286"/>
    <w:rsid w:val="001B5840"/>
    <w:rsid w:val="001C4394"/>
    <w:rsid w:val="001C5B96"/>
    <w:rsid w:val="001C6F98"/>
    <w:rsid w:val="001D0083"/>
    <w:rsid w:val="001D1F5A"/>
    <w:rsid w:val="001D3CC8"/>
    <w:rsid w:val="001D7353"/>
    <w:rsid w:val="001E13D0"/>
    <w:rsid w:val="001E29DF"/>
    <w:rsid w:val="001E5543"/>
    <w:rsid w:val="001E57CA"/>
    <w:rsid w:val="001E5C6F"/>
    <w:rsid w:val="001E6629"/>
    <w:rsid w:val="001F23A2"/>
    <w:rsid w:val="001F3715"/>
    <w:rsid w:val="001F5C2D"/>
    <w:rsid w:val="00203073"/>
    <w:rsid w:val="0020385B"/>
    <w:rsid w:val="00204113"/>
    <w:rsid w:val="00204A9B"/>
    <w:rsid w:val="00204E58"/>
    <w:rsid w:val="00205992"/>
    <w:rsid w:val="002072A0"/>
    <w:rsid w:val="002105DA"/>
    <w:rsid w:val="0021149C"/>
    <w:rsid w:val="00211F70"/>
    <w:rsid w:val="00212450"/>
    <w:rsid w:val="00213194"/>
    <w:rsid w:val="002174A4"/>
    <w:rsid w:val="00221687"/>
    <w:rsid w:val="002236C0"/>
    <w:rsid w:val="002262D0"/>
    <w:rsid w:val="002270E6"/>
    <w:rsid w:val="0023735F"/>
    <w:rsid w:val="0023789B"/>
    <w:rsid w:val="00240AD6"/>
    <w:rsid w:val="00240E44"/>
    <w:rsid w:val="00245DCA"/>
    <w:rsid w:val="00246C51"/>
    <w:rsid w:val="00250B9A"/>
    <w:rsid w:val="00251185"/>
    <w:rsid w:val="002511C6"/>
    <w:rsid w:val="00251C33"/>
    <w:rsid w:val="00252324"/>
    <w:rsid w:val="00253D40"/>
    <w:rsid w:val="00256CAA"/>
    <w:rsid w:val="002600D7"/>
    <w:rsid w:val="00261B1D"/>
    <w:rsid w:val="00263B5D"/>
    <w:rsid w:val="00264034"/>
    <w:rsid w:val="00265F33"/>
    <w:rsid w:val="002702C3"/>
    <w:rsid w:val="002709B3"/>
    <w:rsid w:val="0027224F"/>
    <w:rsid w:val="00272C93"/>
    <w:rsid w:val="002754B9"/>
    <w:rsid w:val="00275B86"/>
    <w:rsid w:val="00280433"/>
    <w:rsid w:val="0028078A"/>
    <w:rsid w:val="002817E7"/>
    <w:rsid w:val="002828AB"/>
    <w:rsid w:val="0028649D"/>
    <w:rsid w:val="00287D8B"/>
    <w:rsid w:val="00291D54"/>
    <w:rsid w:val="00296B1B"/>
    <w:rsid w:val="00296B60"/>
    <w:rsid w:val="0029718D"/>
    <w:rsid w:val="00297629"/>
    <w:rsid w:val="00297AED"/>
    <w:rsid w:val="002A03DD"/>
    <w:rsid w:val="002A595B"/>
    <w:rsid w:val="002A59EE"/>
    <w:rsid w:val="002A5F42"/>
    <w:rsid w:val="002A620C"/>
    <w:rsid w:val="002A63E9"/>
    <w:rsid w:val="002B18D1"/>
    <w:rsid w:val="002B3F17"/>
    <w:rsid w:val="002B68E7"/>
    <w:rsid w:val="002B7448"/>
    <w:rsid w:val="002C0719"/>
    <w:rsid w:val="002C1113"/>
    <w:rsid w:val="002C1637"/>
    <w:rsid w:val="002C1B6A"/>
    <w:rsid w:val="002C27A9"/>
    <w:rsid w:val="002C4D57"/>
    <w:rsid w:val="002C533E"/>
    <w:rsid w:val="002C7CB2"/>
    <w:rsid w:val="002D1837"/>
    <w:rsid w:val="002D28BB"/>
    <w:rsid w:val="002D6CD2"/>
    <w:rsid w:val="002D7E60"/>
    <w:rsid w:val="002E1050"/>
    <w:rsid w:val="002E217E"/>
    <w:rsid w:val="002E69E7"/>
    <w:rsid w:val="002E6F85"/>
    <w:rsid w:val="002F01B7"/>
    <w:rsid w:val="002F0341"/>
    <w:rsid w:val="002F035A"/>
    <w:rsid w:val="002F1413"/>
    <w:rsid w:val="002F1598"/>
    <w:rsid w:val="002F18CD"/>
    <w:rsid w:val="002F28FF"/>
    <w:rsid w:val="002F31ED"/>
    <w:rsid w:val="003003FC"/>
    <w:rsid w:val="0030291E"/>
    <w:rsid w:val="003067F3"/>
    <w:rsid w:val="0030700F"/>
    <w:rsid w:val="00314063"/>
    <w:rsid w:val="00314649"/>
    <w:rsid w:val="00314B6F"/>
    <w:rsid w:val="0031561B"/>
    <w:rsid w:val="00317717"/>
    <w:rsid w:val="003207F1"/>
    <w:rsid w:val="003213D9"/>
    <w:rsid w:val="00331677"/>
    <w:rsid w:val="00333B69"/>
    <w:rsid w:val="0033509F"/>
    <w:rsid w:val="003352BA"/>
    <w:rsid w:val="003362CE"/>
    <w:rsid w:val="00336D2B"/>
    <w:rsid w:val="003438E1"/>
    <w:rsid w:val="00345F65"/>
    <w:rsid w:val="0034685E"/>
    <w:rsid w:val="003509E6"/>
    <w:rsid w:val="00351B03"/>
    <w:rsid w:val="00351C66"/>
    <w:rsid w:val="003522BF"/>
    <w:rsid w:val="003558B2"/>
    <w:rsid w:val="00361A7B"/>
    <w:rsid w:val="003639FA"/>
    <w:rsid w:val="00363F24"/>
    <w:rsid w:val="0036484E"/>
    <w:rsid w:val="00365B47"/>
    <w:rsid w:val="00375E4A"/>
    <w:rsid w:val="003801E0"/>
    <w:rsid w:val="00380D2F"/>
    <w:rsid w:val="00381580"/>
    <w:rsid w:val="003820A5"/>
    <w:rsid w:val="00382B24"/>
    <w:rsid w:val="00384B40"/>
    <w:rsid w:val="00384B55"/>
    <w:rsid w:val="00391B79"/>
    <w:rsid w:val="003A281B"/>
    <w:rsid w:val="003A3869"/>
    <w:rsid w:val="003A48CC"/>
    <w:rsid w:val="003C408A"/>
    <w:rsid w:val="003C4EED"/>
    <w:rsid w:val="003C613B"/>
    <w:rsid w:val="003C75E3"/>
    <w:rsid w:val="003C7CAD"/>
    <w:rsid w:val="003D196C"/>
    <w:rsid w:val="003D2A4C"/>
    <w:rsid w:val="003D54AE"/>
    <w:rsid w:val="003D5807"/>
    <w:rsid w:val="003D5A00"/>
    <w:rsid w:val="003D6C45"/>
    <w:rsid w:val="003D753B"/>
    <w:rsid w:val="003E0F6D"/>
    <w:rsid w:val="003E1D44"/>
    <w:rsid w:val="003E2404"/>
    <w:rsid w:val="003E3862"/>
    <w:rsid w:val="003E62E3"/>
    <w:rsid w:val="003F0A14"/>
    <w:rsid w:val="003F37E5"/>
    <w:rsid w:val="003F719A"/>
    <w:rsid w:val="003F7592"/>
    <w:rsid w:val="003F7C72"/>
    <w:rsid w:val="004002E1"/>
    <w:rsid w:val="00401386"/>
    <w:rsid w:val="00403CFF"/>
    <w:rsid w:val="004068D3"/>
    <w:rsid w:val="00411D56"/>
    <w:rsid w:val="00411F5D"/>
    <w:rsid w:val="00413AC2"/>
    <w:rsid w:val="00417414"/>
    <w:rsid w:val="004179A2"/>
    <w:rsid w:val="00421C8F"/>
    <w:rsid w:val="00424556"/>
    <w:rsid w:val="004321B8"/>
    <w:rsid w:val="0043434B"/>
    <w:rsid w:val="0043500C"/>
    <w:rsid w:val="00440240"/>
    <w:rsid w:val="00440E36"/>
    <w:rsid w:val="00441747"/>
    <w:rsid w:val="00441EB8"/>
    <w:rsid w:val="004425B6"/>
    <w:rsid w:val="00442BB6"/>
    <w:rsid w:val="004473D6"/>
    <w:rsid w:val="0044795A"/>
    <w:rsid w:val="00457CA1"/>
    <w:rsid w:val="00460353"/>
    <w:rsid w:val="00460F74"/>
    <w:rsid w:val="00463234"/>
    <w:rsid w:val="0046607A"/>
    <w:rsid w:val="004704C5"/>
    <w:rsid w:val="00471B59"/>
    <w:rsid w:val="004732AC"/>
    <w:rsid w:val="0047472F"/>
    <w:rsid w:val="004775E4"/>
    <w:rsid w:val="0047790E"/>
    <w:rsid w:val="00481245"/>
    <w:rsid w:val="004831F1"/>
    <w:rsid w:val="00486CF5"/>
    <w:rsid w:val="00487E86"/>
    <w:rsid w:val="004929D7"/>
    <w:rsid w:val="00493B9D"/>
    <w:rsid w:val="00497363"/>
    <w:rsid w:val="004A0ED6"/>
    <w:rsid w:val="004A2BE6"/>
    <w:rsid w:val="004A3A54"/>
    <w:rsid w:val="004A46BC"/>
    <w:rsid w:val="004A5E0E"/>
    <w:rsid w:val="004A7C4C"/>
    <w:rsid w:val="004A7C5E"/>
    <w:rsid w:val="004B6882"/>
    <w:rsid w:val="004C0FBD"/>
    <w:rsid w:val="004C17B9"/>
    <w:rsid w:val="004C2437"/>
    <w:rsid w:val="004C48ED"/>
    <w:rsid w:val="004D1E21"/>
    <w:rsid w:val="004D51E5"/>
    <w:rsid w:val="004D671B"/>
    <w:rsid w:val="004D7FD1"/>
    <w:rsid w:val="004E5734"/>
    <w:rsid w:val="004F2CEE"/>
    <w:rsid w:val="004F5CAF"/>
    <w:rsid w:val="00503E20"/>
    <w:rsid w:val="005046D8"/>
    <w:rsid w:val="00504B0C"/>
    <w:rsid w:val="00505255"/>
    <w:rsid w:val="005067E2"/>
    <w:rsid w:val="00507437"/>
    <w:rsid w:val="005077AB"/>
    <w:rsid w:val="0051083B"/>
    <w:rsid w:val="00514F20"/>
    <w:rsid w:val="00515A00"/>
    <w:rsid w:val="005165C5"/>
    <w:rsid w:val="00516CBA"/>
    <w:rsid w:val="00516F88"/>
    <w:rsid w:val="0052081F"/>
    <w:rsid w:val="00520E77"/>
    <w:rsid w:val="00522B3A"/>
    <w:rsid w:val="005237DF"/>
    <w:rsid w:val="00525D0F"/>
    <w:rsid w:val="00530271"/>
    <w:rsid w:val="005308E4"/>
    <w:rsid w:val="00536632"/>
    <w:rsid w:val="005374FF"/>
    <w:rsid w:val="00537727"/>
    <w:rsid w:val="005414AE"/>
    <w:rsid w:val="005448BE"/>
    <w:rsid w:val="005471F0"/>
    <w:rsid w:val="00555BFB"/>
    <w:rsid w:val="00557EE2"/>
    <w:rsid w:val="00561581"/>
    <w:rsid w:val="00567AE0"/>
    <w:rsid w:val="0058521B"/>
    <w:rsid w:val="005925FB"/>
    <w:rsid w:val="00592FD4"/>
    <w:rsid w:val="00594CC6"/>
    <w:rsid w:val="00595177"/>
    <w:rsid w:val="005954CE"/>
    <w:rsid w:val="00596EB9"/>
    <w:rsid w:val="00597775"/>
    <w:rsid w:val="00597B79"/>
    <w:rsid w:val="005A05E5"/>
    <w:rsid w:val="005A0B79"/>
    <w:rsid w:val="005A2708"/>
    <w:rsid w:val="005A3E14"/>
    <w:rsid w:val="005A5743"/>
    <w:rsid w:val="005B5C93"/>
    <w:rsid w:val="005B7778"/>
    <w:rsid w:val="005B7E8E"/>
    <w:rsid w:val="005C1CE6"/>
    <w:rsid w:val="005C7146"/>
    <w:rsid w:val="005C7574"/>
    <w:rsid w:val="005D18A4"/>
    <w:rsid w:val="005D2942"/>
    <w:rsid w:val="005D3C73"/>
    <w:rsid w:val="005D4AA5"/>
    <w:rsid w:val="005D7E77"/>
    <w:rsid w:val="005E2C27"/>
    <w:rsid w:val="005E4219"/>
    <w:rsid w:val="005E45C8"/>
    <w:rsid w:val="005F2575"/>
    <w:rsid w:val="0060190B"/>
    <w:rsid w:val="0060294F"/>
    <w:rsid w:val="00606B77"/>
    <w:rsid w:val="006135FC"/>
    <w:rsid w:val="00614617"/>
    <w:rsid w:val="006207CF"/>
    <w:rsid w:val="00622D76"/>
    <w:rsid w:val="00623481"/>
    <w:rsid w:val="00623948"/>
    <w:rsid w:val="00623F43"/>
    <w:rsid w:val="00624140"/>
    <w:rsid w:val="0062422E"/>
    <w:rsid w:val="006253A5"/>
    <w:rsid w:val="00630F66"/>
    <w:rsid w:val="00632413"/>
    <w:rsid w:val="006326B5"/>
    <w:rsid w:val="00632729"/>
    <w:rsid w:val="006349C7"/>
    <w:rsid w:val="00634B77"/>
    <w:rsid w:val="00637423"/>
    <w:rsid w:val="006374E4"/>
    <w:rsid w:val="00640A5D"/>
    <w:rsid w:val="0064422D"/>
    <w:rsid w:val="00644A8E"/>
    <w:rsid w:val="00645E29"/>
    <w:rsid w:val="00646272"/>
    <w:rsid w:val="006472C5"/>
    <w:rsid w:val="00650712"/>
    <w:rsid w:val="00652382"/>
    <w:rsid w:val="006529D0"/>
    <w:rsid w:val="00654079"/>
    <w:rsid w:val="00656810"/>
    <w:rsid w:val="00656A3B"/>
    <w:rsid w:val="00657EC1"/>
    <w:rsid w:val="006611A9"/>
    <w:rsid w:val="006631A6"/>
    <w:rsid w:val="00674996"/>
    <w:rsid w:val="00677096"/>
    <w:rsid w:val="006818E3"/>
    <w:rsid w:val="006823DB"/>
    <w:rsid w:val="006875B0"/>
    <w:rsid w:val="00690364"/>
    <w:rsid w:val="00690624"/>
    <w:rsid w:val="00690D89"/>
    <w:rsid w:val="00696195"/>
    <w:rsid w:val="006967B7"/>
    <w:rsid w:val="006A54E8"/>
    <w:rsid w:val="006A77C2"/>
    <w:rsid w:val="006B2102"/>
    <w:rsid w:val="006C400C"/>
    <w:rsid w:val="006C6E30"/>
    <w:rsid w:val="006C6FB5"/>
    <w:rsid w:val="006D0DBB"/>
    <w:rsid w:val="006D1CA2"/>
    <w:rsid w:val="006D307F"/>
    <w:rsid w:val="006D3492"/>
    <w:rsid w:val="006D3AB6"/>
    <w:rsid w:val="006D61EF"/>
    <w:rsid w:val="006D77F6"/>
    <w:rsid w:val="006E235B"/>
    <w:rsid w:val="006E41CE"/>
    <w:rsid w:val="006F3D2C"/>
    <w:rsid w:val="006F5C09"/>
    <w:rsid w:val="007015D0"/>
    <w:rsid w:val="00701723"/>
    <w:rsid w:val="007032E4"/>
    <w:rsid w:val="00703490"/>
    <w:rsid w:val="007039E4"/>
    <w:rsid w:val="00704C33"/>
    <w:rsid w:val="007105C3"/>
    <w:rsid w:val="00721342"/>
    <w:rsid w:val="00721D51"/>
    <w:rsid w:val="00724FC3"/>
    <w:rsid w:val="00727FA4"/>
    <w:rsid w:val="0073002E"/>
    <w:rsid w:val="00733882"/>
    <w:rsid w:val="00734C47"/>
    <w:rsid w:val="007354B5"/>
    <w:rsid w:val="007378C8"/>
    <w:rsid w:val="00737AE9"/>
    <w:rsid w:val="007450FE"/>
    <w:rsid w:val="00745BAF"/>
    <w:rsid w:val="007504AC"/>
    <w:rsid w:val="0075142F"/>
    <w:rsid w:val="0075327F"/>
    <w:rsid w:val="00754EB3"/>
    <w:rsid w:val="007550C2"/>
    <w:rsid w:val="00755B34"/>
    <w:rsid w:val="00757C8B"/>
    <w:rsid w:val="00763E39"/>
    <w:rsid w:val="0076410B"/>
    <w:rsid w:val="00764C27"/>
    <w:rsid w:val="00766827"/>
    <w:rsid w:val="00770E3C"/>
    <w:rsid w:val="00772B0A"/>
    <w:rsid w:val="007730BD"/>
    <w:rsid w:val="0077778C"/>
    <w:rsid w:val="00777833"/>
    <w:rsid w:val="00780204"/>
    <w:rsid w:val="0078193D"/>
    <w:rsid w:val="00781CC4"/>
    <w:rsid w:val="00782753"/>
    <w:rsid w:val="00784E20"/>
    <w:rsid w:val="00786370"/>
    <w:rsid w:val="00786717"/>
    <w:rsid w:val="00787C8A"/>
    <w:rsid w:val="00793747"/>
    <w:rsid w:val="00794BB4"/>
    <w:rsid w:val="007A08CB"/>
    <w:rsid w:val="007A1AE7"/>
    <w:rsid w:val="007A417E"/>
    <w:rsid w:val="007A6198"/>
    <w:rsid w:val="007A6FC1"/>
    <w:rsid w:val="007A7101"/>
    <w:rsid w:val="007B0BDE"/>
    <w:rsid w:val="007B0D24"/>
    <w:rsid w:val="007B31E1"/>
    <w:rsid w:val="007B3748"/>
    <w:rsid w:val="007B53A1"/>
    <w:rsid w:val="007C409F"/>
    <w:rsid w:val="007C4E5E"/>
    <w:rsid w:val="007C66E9"/>
    <w:rsid w:val="007C6F88"/>
    <w:rsid w:val="007D0037"/>
    <w:rsid w:val="007D13CD"/>
    <w:rsid w:val="007D1875"/>
    <w:rsid w:val="007D4751"/>
    <w:rsid w:val="007D58D3"/>
    <w:rsid w:val="007D6BA0"/>
    <w:rsid w:val="007D6E97"/>
    <w:rsid w:val="007E2261"/>
    <w:rsid w:val="007E250B"/>
    <w:rsid w:val="007E656A"/>
    <w:rsid w:val="007F0974"/>
    <w:rsid w:val="007F3802"/>
    <w:rsid w:val="007F381A"/>
    <w:rsid w:val="007F4EE6"/>
    <w:rsid w:val="008000AE"/>
    <w:rsid w:val="00800823"/>
    <w:rsid w:val="008008E9"/>
    <w:rsid w:val="00800AF9"/>
    <w:rsid w:val="00802226"/>
    <w:rsid w:val="0080358E"/>
    <w:rsid w:val="00810D64"/>
    <w:rsid w:val="00811C47"/>
    <w:rsid w:val="00813904"/>
    <w:rsid w:val="00821C1F"/>
    <w:rsid w:val="00823739"/>
    <w:rsid w:val="00827283"/>
    <w:rsid w:val="00832346"/>
    <w:rsid w:val="008359A6"/>
    <w:rsid w:val="00837552"/>
    <w:rsid w:val="00841503"/>
    <w:rsid w:val="0085621C"/>
    <w:rsid w:val="0085626C"/>
    <w:rsid w:val="008633E2"/>
    <w:rsid w:val="0086479F"/>
    <w:rsid w:val="008667F9"/>
    <w:rsid w:val="00873E2A"/>
    <w:rsid w:val="00875483"/>
    <w:rsid w:val="008754A6"/>
    <w:rsid w:val="00875FAE"/>
    <w:rsid w:val="008760F3"/>
    <w:rsid w:val="00880227"/>
    <w:rsid w:val="00885A1E"/>
    <w:rsid w:val="00887AA6"/>
    <w:rsid w:val="00890425"/>
    <w:rsid w:val="008914BF"/>
    <w:rsid w:val="00892A6F"/>
    <w:rsid w:val="00894102"/>
    <w:rsid w:val="008966A8"/>
    <w:rsid w:val="008A363C"/>
    <w:rsid w:val="008A7026"/>
    <w:rsid w:val="008B0E52"/>
    <w:rsid w:val="008B20CA"/>
    <w:rsid w:val="008B5978"/>
    <w:rsid w:val="008B5F1E"/>
    <w:rsid w:val="008B7554"/>
    <w:rsid w:val="008C0797"/>
    <w:rsid w:val="008C2CF6"/>
    <w:rsid w:val="008C37EF"/>
    <w:rsid w:val="008D1103"/>
    <w:rsid w:val="008D3252"/>
    <w:rsid w:val="008D6219"/>
    <w:rsid w:val="008E240A"/>
    <w:rsid w:val="008E25C5"/>
    <w:rsid w:val="008E5B2D"/>
    <w:rsid w:val="008E5CA9"/>
    <w:rsid w:val="008E7777"/>
    <w:rsid w:val="008F2CD7"/>
    <w:rsid w:val="008F7D0D"/>
    <w:rsid w:val="00902085"/>
    <w:rsid w:val="0090289F"/>
    <w:rsid w:val="00903430"/>
    <w:rsid w:val="00904F9C"/>
    <w:rsid w:val="00905625"/>
    <w:rsid w:val="00911FD3"/>
    <w:rsid w:val="00920F1F"/>
    <w:rsid w:val="00922309"/>
    <w:rsid w:val="009225D5"/>
    <w:rsid w:val="009248C8"/>
    <w:rsid w:val="00927050"/>
    <w:rsid w:val="0092796B"/>
    <w:rsid w:val="00930DD2"/>
    <w:rsid w:val="00930E80"/>
    <w:rsid w:val="00937D61"/>
    <w:rsid w:val="00940603"/>
    <w:rsid w:val="009412F5"/>
    <w:rsid w:val="0094326F"/>
    <w:rsid w:val="00943E58"/>
    <w:rsid w:val="009459EF"/>
    <w:rsid w:val="00946820"/>
    <w:rsid w:val="00951BC5"/>
    <w:rsid w:val="0095384C"/>
    <w:rsid w:val="00956F65"/>
    <w:rsid w:val="00960D64"/>
    <w:rsid w:val="009639C7"/>
    <w:rsid w:val="00965BD2"/>
    <w:rsid w:val="009706F1"/>
    <w:rsid w:val="009723F9"/>
    <w:rsid w:val="00983437"/>
    <w:rsid w:val="00983F4A"/>
    <w:rsid w:val="00984E96"/>
    <w:rsid w:val="0099023D"/>
    <w:rsid w:val="009A190F"/>
    <w:rsid w:val="009A5B91"/>
    <w:rsid w:val="009A6D93"/>
    <w:rsid w:val="009B028B"/>
    <w:rsid w:val="009B0B72"/>
    <w:rsid w:val="009B2F37"/>
    <w:rsid w:val="009B2F84"/>
    <w:rsid w:val="009B64B1"/>
    <w:rsid w:val="009B6698"/>
    <w:rsid w:val="009B6B78"/>
    <w:rsid w:val="009C39E2"/>
    <w:rsid w:val="009C6429"/>
    <w:rsid w:val="009C7CF9"/>
    <w:rsid w:val="009D0AF9"/>
    <w:rsid w:val="009D0BA9"/>
    <w:rsid w:val="009D12F3"/>
    <w:rsid w:val="009D69A0"/>
    <w:rsid w:val="009D7735"/>
    <w:rsid w:val="009E5724"/>
    <w:rsid w:val="009E5D96"/>
    <w:rsid w:val="009E6AB5"/>
    <w:rsid w:val="009F0E03"/>
    <w:rsid w:val="009F17FE"/>
    <w:rsid w:val="009F666F"/>
    <w:rsid w:val="00A00AEA"/>
    <w:rsid w:val="00A02999"/>
    <w:rsid w:val="00A03999"/>
    <w:rsid w:val="00A04979"/>
    <w:rsid w:val="00A13E6E"/>
    <w:rsid w:val="00A25E5D"/>
    <w:rsid w:val="00A26051"/>
    <w:rsid w:val="00A3208E"/>
    <w:rsid w:val="00A32EC9"/>
    <w:rsid w:val="00A36460"/>
    <w:rsid w:val="00A365D8"/>
    <w:rsid w:val="00A36829"/>
    <w:rsid w:val="00A46086"/>
    <w:rsid w:val="00A46A15"/>
    <w:rsid w:val="00A51124"/>
    <w:rsid w:val="00A5451D"/>
    <w:rsid w:val="00A55227"/>
    <w:rsid w:val="00A553B0"/>
    <w:rsid w:val="00A55A85"/>
    <w:rsid w:val="00A604C1"/>
    <w:rsid w:val="00A6096C"/>
    <w:rsid w:val="00A613C7"/>
    <w:rsid w:val="00A613D2"/>
    <w:rsid w:val="00A6680A"/>
    <w:rsid w:val="00A6712A"/>
    <w:rsid w:val="00A70928"/>
    <w:rsid w:val="00A7279C"/>
    <w:rsid w:val="00A7655A"/>
    <w:rsid w:val="00A76696"/>
    <w:rsid w:val="00A76EB4"/>
    <w:rsid w:val="00A80736"/>
    <w:rsid w:val="00A80A41"/>
    <w:rsid w:val="00A81C58"/>
    <w:rsid w:val="00A845FB"/>
    <w:rsid w:val="00A9217B"/>
    <w:rsid w:val="00A97D7C"/>
    <w:rsid w:val="00AA003F"/>
    <w:rsid w:val="00AA0444"/>
    <w:rsid w:val="00AA3444"/>
    <w:rsid w:val="00AA369A"/>
    <w:rsid w:val="00AA3BF0"/>
    <w:rsid w:val="00AA45F8"/>
    <w:rsid w:val="00AA51C4"/>
    <w:rsid w:val="00AA7CAC"/>
    <w:rsid w:val="00AB023B"/>
    <w:rsid w:val="00AB03D0"/>
    <w:rsid w:val="00AB7B5C"/>
    <w:rsid w:val="00AC264A"/>
    <w:rsid w:val="00AC3DF6"/>
    <w:rsid w:val="00AD1D43"/>
    <w:rsid w:val="00AD1F20"/>
    <w:rsid w:val="00AD2D20"/>
    <w:rsid w:val="00AD78A7"/>
    <w:rsid w:val="00AE370B"/>
    <w:rsid w:val="00AE5057"/>
    <w:rsid w:val="00AE799E"/>
    <w:rsid w:val="00AF1A37"/>
    <w:rsid w:val="00AF6D78"/>
    <w:rsid w:val="00AF7483"/>
    <w:rsid w:val="00B01DE1"/>
    <w:rsid w:val="00B02867"/>
    <w:rsid w:val="00B047B8"/>
    <w:rsid w:val="00B06924"/>
    <w:rsid w:val="00B06C27"/>
    <w:rsid w:val="00B102F1"/>
    <w:rsid w:val="00B10FD6"/>
    <w:rsid w:val="00B14744"/>
    <w:rsid w:val="00B14B2D"/>
    <w:rsid w:val="00B17AA3"/>
    <w:rsid w:val="00B2378A"/>
    <w:rsid w:val="00B23C88"/>
    <w:rsid w:val="00B25EDF"/>
    <w:rsid w:val="00B30E96"/>
    <w:rsid w:val="00B35E6E"/>
    <w:rsid w:val="00B36C69"/>
    <w:rsid w:val="00B409C4"/>
    <w:rsid w:val="00B41194"/>
    <w:rsid w:val="00B41DEA"/>
    <w:rsid w:val="00B42D0F"/>
    <w:rsid w:val="00B44449"/>
    <w:rsid w:val="00B45BA6"/>
    <w:rsid w:val="00B505FC"/>
    <w:rsid w:val="00B5102A"/>
    <w:rsid w:val="00B51F6B"/>
    <w:rsid w:val="00B5247A"/>
    <w:rsid w:val="00B52CB1"/>
    <w:rsid w:val="00B60908"/>
    <w:rsid w:val="00B64397"/>
    <w:rsid w:val="00B74AA1"/>
    <w:rsid w:val="00B74FCB"/>
    <w:rsid w:val="00B77E0D"/>
    <w:rsid w:val="00B8194C"/>
    <w:rsid w:val="00B83BA3"/>
    <w:rsid w:val="00B95BD1"/>
    <w:rsid w:val="00B95F10"/>
    <w:rsid w:val="00BA06AD"/>
    <w:rsid w:val="00BA70EF"/>
    <w:rsid w:val="00BA752B"/>
    <w:rsid w:val="00BB5B5B"/>
    <w:rsid w:val="00BB6822"/>
    <w:rsid w:val="00BB6E93"/>
    <w:rsid w:val="00BC20D6"/>
    <w:rsid w:val="00BC24C4"/>
    <w:rsid w:val="00BC386A"/>
    <w:rsid w:val="00BC50C0"/>
    <w:rsid w:val="00BC7D0C"/>
    <w:rsid w:val="00BD1AE8"/>
    <w:rsid w:val="00BD3DA9"/>
    <w:rsid w:val="00BD4C11"/>
    <w:rsid w:val="00BD4F34"/>
    <w:rsid w:val="00BD655C"/>
    <w:rsid w:val="00BD756A"/>
    <w:rsid w:val="00BE0E14"/>
    <w:rsid w:val="00BE1F51"/>
    <w:rsid w:val="00BE2D2A"/>
    <w:rsid w:val="00BE6423"/>
    <w:rsid w:val="00BE7275"/>
    <w:rsid w:val="00BE7FE8"/>
    <w:rsid w:val="00BF11A7"/>
    <w:rsid w:val="00BF127E"/>
    <w:rsid w:val="00BF5734"/>
    <w:rsid w:val="00BF5EDD"/>
    <w:rsid w:val="00BF6A9F"/>
    <w:rsid w:val="00C023B5"/>
    <w:rsid w:val="00C02C6A"/>
    <w:rsid w:val="00C065A0"/>
    <w:rsid w:val="00C07847"/>
    <w:rsid w:val="00C11DD0"/>
    <w:rsid w:val="00C14A99"/>
    <w:rsid w:val="00C14D07"/>
    <w:rsid w:val="00C15B5C"/>
    <w:rsid w:val="00C15F2F"/>
    <w:rsid w:val="00C17795"/>
    <w:rsid w:val="00C177EC"/>
    <w:rsid w:val="00C27BB0"/>
    <w:rsid w:val="00C309A4"/>
    <w:rsid w:val="00C3274D"/>
    <w:rsid w:val="00C34409"/>
    <w:rsid w:val="00C34BE1"/>
    <w:rsid w:val="00C366E6"/>
    <w:rsid w:val="00C412ED"/>
    <w:rsid w:val="00C4484F"/>
    <w:rsid w:val="00C4576E"/>
    <w:rsid w:val="00C50FDA"/>
    <w:rsid w:val="00C511DF"/>
    <w:rsid w:val="00C5194B"/>
    <w:rsid w:val="00C53BDE"/>
    <w:rsid w:val="00C53FF7"/>
    <w:rsid w:val="00C5522D"/>
    <w:rsid w:val="00C55A72"/>
    <w:rsid w:val="00C56E3F"/>
    <w:rsid w:val="00C6131C"/>
    <w:rsid w:val="00C6584D"/>
    <w:rsid w:val="00C716BF"/>
    <w:rsid w:val="00C73D49"/>
    <w:rsid w:val="00C80A9C"/>
    <w:rsid w:val="00C83D3F"/>
    <w:rsid w:val="00C90B3E"/>
    <w:rsid w:val="00C90BFC"/>
    <w:rsid w:val="00C9147E"/>
    <w:rsid w:val="00C94399"/>
    <w:rsid w:val="00C94BBF"/>
    <w:rsid w:val="00CA17FC"/>
    <w:rsid w:val="00CA2893"/>
    <w:rsid w:val="00CA7570"/>
    <w:rsid w:val="00CB384E"/>
    <w:rsid w:val="00CB47CE"/>
    <w:rsid w:val="00CB4CD2"/>
    <w:rsid w:val="00CB567E"/>
    <w:rsid w:val="00CB6F52"/>
    <w:rsid w:val="00CC03E2"/>
    <w:rsid w:val="00CC52C4"/>
    <w:rsid w:val="00CC54F7"/>
    <w:rsid w:val="00CD0926"/>
    <w:rsid w:val="00CD1318"/>
    <w:rsid w:val="00CD13B4"/>
    <w:rsid w:val="00CD2814"/>
    <w:rsid w:val="00CD7B93"/>
    <w:rsid w:val="00CE1AE3"/>
    <w:rsid w:val="00CE2754"/>
    <w:rsid w:val="00CE2B32"/>
    <w:rsid w:val="00CE5555"/>
    <w:rsid w:val="00CE7197"/>
    <w:rsid w:val="00CE752F"/>
    <w:rsid w:val="00CF16E0"/>
    <w:rsid w:val="00CF6C11"/>
    <w:rsid w:val="00D008AD"/>
    <w:rsid w:val="00D022F2"/>
    <w:rsid w:val="00D034BA"/>
    <w:rsid w:val="00D07DA8"/>
    <w:rsid w:val="00D11ED4"/>
    <w:rsid w:val="00D124A7"/>
    <w:rsid w:val="00D21580"/>
    <w:rsid w:val="00D21C2A"/>
    <w:rsid w:val="00D246A9"/>
    <w:rsid w:val="00D25B95"/>
    <w:rsid w:val="00D263E3"/>
    <w:rsid w:val="00D3039A"/>
    <w:rsid w:val="00D30BE1"/>
    <w:rsid w:val="00D323E8"/>
    <w:rsid w:val="00D35FF6"/>
    <w:rsid w:val="00D36374"/>
    <w:rsid w:val="00D44664"/>
    <w:rsid w:val="00D45894"/>
    <w:rsid w:val="00D45F40"/>
    <w:rsid w:val="00D52B4D"/>
    <w:rsid w:val="00D53EDA"/>
    <w:rsid w:val="00D55D38"/>
    <w:rsid w:val="00D562F6"/>
    <w:rsid w:val="00D57369"/>
    <w:rsid w:val="00D60AC2"/>
    <w:rsid w:val="00D61E4F"/>
    <w:rsid w:val="00D63750"/>
    <w:rsid w:val="00D64468"/>
    <w:rsid w:val="00D65826"/>
    <w:rsid w:val="00D670BB"/>
    <w:rsid w:val="00D73763"/>
    <w:rsid w:val="00D73D2F"/>
    <w:rsid w:val="00D7674E"/>
    <w:rsid w:val="00D812F0"/>
    <w:rsid w:val="00D8457C"/>
    <w:rsid w:val="00D84592"/>
    <w:rsid w:val="00D87E4C"/>
    <w:rsid w:val="00D9212F"/>
    <w:rsid w:val="00D9313B"/>
    <w:rsid w:val="00D94C53"/>
    <w:rsid w:val="00DA0D1A"/>
    <w:rsid w:val="00DA2A4C"/>
    <w:rsid w:val="00DA4475"/>
    <w:rsid w:val="00DA559C"/>
    <w:rsid w:val="00DB027E"/>
    <w:rsid w:val="00DB1049"/>
    <w:rsid w:val="00DB38B8"/>
    <w:rsid w:val="00DB40A0"/>
    <w:rsid w:val="00DC15AC"/>
    <w:rsid w:val="00DC4177"/>
    <w:rsid w:val="00DC45ED"/>
    <w:rsid w:val="00DC5B11"/>
    <w:rsid w:val="00DC5C64"/>
    <w:rsid w:val="00DC5E56"/>
    <w:rsid w:val="00DD2822"/>
    <w:rsid w:val="00DD56C6"/>
    <w:rsid w:val="00DD69F1"/>
    <w:rsid w:val="00DD6AB3"/>
    <w:rsid w:val="00DD6D1D"/>
    <w:rsid w:val="00DD6F7E"/>
    <w:rsid w:val="00DD715A"/>
    <w:rsid w:val="00DD73E8"/>
    <w:rsid w:val="00DD7D2B"/>
    <w:rsid w:val="00DE0537"/>
    <w:rsid w:val="00DE0DF0"/>
    <w:rsid w:val="00DE5B43"/>
    <w:rsid w:val="00DE6F88"/>
    <w:rsid w:val="00DE7C42"/>
    <w:rsid w:val="00DF471A"/>
    <w:rsid w:val="00E023E6"/>
    <w:rsid w:val="00E052AB"/>
    <w:rsid w:val="00E05FE2"/>
    <w:rsid w:val="00E06FD1"/>
    <w:rsid w:val="00E1252F"/>
    <w:rsid w:val="00E15F18"/>
    <w:rsid w:val="00E16D4D"/>
    <w:rsid w:val="00E200AB"/>
    <w:rsid w:val="00E21BF0"/>
    <w:rsid w:val="00E2321C"/>
    <w:rsid w:val="00E24A01"/>
    <w:rsid w:val="00E2520B"/>
    <w:rsid w:val="00E27736"/>
    <w:rsid w:val="00E30EB4"/>
    <w:rsid w:val="00E33A61"/>
    <w:rsid w:val="00E33C1C"/>
    <w:rsid w:val="00E450C1"/>
    <w:rsid w:val="00E4711C"/>
    <w:rsid w:val="00E55572"/>
    <w:rsid w:val="00E5638F"/>
    <w:rsid w:val="00E565B1"/>
    <w:rsid w:val="00E625FC"/>
    <w:rsid w:val="00E64738"/>
    <w:rsid w:val="00E654E1"/>
    <w:rsid w:val="00E75AB6"/>
    <w:rsid w:val="00E776B5"/>
    <w:rsid w:val="00E84744"/>
    <w:rsid w:val="00E853AE"/>
    <w:rsid w:val="00E85AB4"/>
    <w:rsid w:val="00E870FD"/>
    <w:rsid w:val="00E9264B"/>
    <w:rsid w:val="00E92BCB"/>
    <w:rsid w:val="00E92F79"/>
    <w:rsid w:val="00E95C91"/>
    <w:rsid w:val="00E95E05"/>
    <w:rsid w:val="00EA1A41"/>
    <w:rsid w:val="00EA21E4"/>
    <w:rsid w:val="00EA3870"/>
    <w:rsid w:val="00EA3888"/>
    <w:rsid w:val="00EA40DC"/>
    <w:rsid w:val="00EA55BC"/>
    <w:rsid w:val="00EA5A89"/>
    <w:rsid w:val="00EA6318"/>
    <w:rsid w:val="00EB05A1"/>
    <w:rsid w:val="00EB0E72"/>
    <w:rsid w:val="00EB7348"/>
    <w:rsid w:val="00EB7435"/>
    <w:rsid w:val="00EC31B0"/>
    <w:rsid w:val="00EC6283"/>
    <w:rsid w:val="00EC7EFE"/>
    <w:rsid w:val="00ED000C"/>
    <w:rsid w:val="00ED0162"/>
    <w:rsid w:val="00ED44D6"/>
    <w:rsid w:val="00ED5723"/>
    <w:rsid w:val="00ED5F5C"/>
    <w:rsid w:val="00ED69D8"/>
    <w:rsid w:val="00ED77C9"/>
    <w:rsid w:val="00EE15A9"/>
    <w:rsid w:val="00EE20BC"/>
    <w:rsid w:val="00EE354D"/>
    <w:rsid w:val="00EE365E"/>
    <w:rsid w:val="00EE3E77"/>
    <w:rsid w:val="00EE41D3"/>
    <w:rsid w:val="00EE5A86"/>
    <w:rsid w:val="00EE6486"/>
    <w:rsid w:val="00EE6D0D"/>
    <w:rsid w:val="00EF46AF"/>
    <w:rsid w:val="00EF527B"/>
    <w:rsid w:val="00EF60A6"/>
    <w:rsid w:val="00EF6DE9"/>
    <w:rsid w:val="00EF72EE"/>
    <w:rsid w:val="00F00145"/>
    <w:rsid w:val="00F00E34"/>
    <w:rsid w:val="00F03606"/>
    <w:rsid w:val="00F03974"/>
    <w:rsid w:val="00F049E8"/>
    <w:rsid w:val="00F04E53"/>
    <w:rsid w:val="00F052CE"/>
    <w:rsid w:val="00F05F02"/>
    <w:rsid w:val="00F07C9B"/>
    <w:rsid w:val="00F125BF"/>
    <w:rsid w:val="00F13136"/>
    <w:rsid w:val="00F1349C"/>
    <w:rsid w:val="00F16974"/>
    <w:rsid w:val="00F20A28"/>
    <w:rsid w:val="00F22371"/>
    <w:rsid w:val="00F30114"/>
    <w:rsid w:val="00F33C92"/>
    <w:rsid w:val="00F35852"/>
    <w:rsid w:val="00F3793C"/>
    <w:rsid w:val="00F408FD"/>
    <w:rsid w:val="00F5378C"/>
    <w:rsid w:val="00F572D4"/>
    <w:rsid w:val="00F5767A"/>
    <w:rsid w:val="00F612B4"/>
    <w:rsid w:val="00F63735"/>
    <w:rsid w:val="00F64219"/>
    <w:rsid w:val="00F73C31"/>
    <w:rsid w:val="00F73D62"/>
    <w:rsid w:val="00F75920"/>
    <w:rsid w:val="00F815B1"/>
    <w:rsid w:val="00F84B55"/>
    <w:rsid w:val="00F84F4F"/>
    <w:rsid w:val="00F85D84"/>
    <w:rsid w:val="00F865F1"/>
    <w:rsid w:val="00F92DFC"/>
    <w:rsid w:val="00F945BC"/>
    <w:rsid w:val="00F9699D"/>
    <w:rsid w:val="00F97DFF"/>
    <w:rsid w:val="00FA0981"/>
    <w:rsid w:val="00FA0D53"/>
    <w:rsid w:val="00FA57C7"/>
    <w:rsid w:val="00FA60F4"/>
    <w:rsid w:val="00FB0FBF"/>
    <w:rsid w:val="00FB4748"/>
    <w:rsid w:val="00FD06F0"/>
    <w:rsid w:val="00FD0EF8"/>
    <w:rsid w:val="00FD2D21"/>
    <w:rsid w:val="00FD2FE6"/>
    <w:rsid w:val="00FD5028"/>
    <w:rsid w:val="00FD610C"/>
    <w:rsid w:val="00FD692D"/>
    <w:rsid w:val="00FD7899"/>
    <w:rsid w:val="00FD7D34"/>
    <w:rsid w:val="00FE0068"/>
    <w:rsid w:val="00FE0560"/>
    <w:rsid w:val="00FE1319"/>
    <w:rsid w:val="00FE1689"/>
    <w:rsid w:val="00FE323F"/>
    <w:rsid w:val="00FE53C0"/>
    <w:rsid w:val="00FE5B88"/>
    <w:rsid w:val="00FE6929"/>
    <w:rsid w:val="00FF2690"/>
    <w:rsid w:val="00FF28DE"/>
    <w:rsid w:val="00FF3CA4"/>
    <w:rsid w:val="00FF4773"/>
    <w:rsid w:val="00FF6C93"/>
    <w:rsid w:val="00FF6F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604DA"/>
  <w15:chartTrackingRefBased/>
  <w15:docId w15:val="{7CAE9051-5B2C-4446-86F5-A8E6D6555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BB0"/>
    <w:pPr>
      <w:spacing w:before="120" w:after="0" w:line="360" w:lineRule="auto"/>
      <w:ind w:left="274" w:firstLine="432"/>
      <w:jc w:val="both"/>
    </w:pPr>
    <w:rPr>
      <w:rFonts w:asciiTheme="majorBidi" w:eastAsia="Times New Roman" w:hAnsiTheme="majorBidi" w:cstheme="majorBidi"/>
      <w:sz w:val="24"/>
      <w:szCs w:val="24"/>
    </w:rPr>
  </w:style>
  <w:style w:type="paragraph" w:styleId="Heading1">
    <w:name w:val="heading 1"/>
    <w:basedOn w:val="Normal"/>
    <w:next w:val="Normal"/>
    <w:link w:val="Heading1Char"/>
    <w:uiPriority w:val="9"/>
    <w:qFormat/>
    <w:rsid w:val="0030291E"/>
    <w:pPr>
      <w:keepNext/>
      <w:keepLines/>
      <w:pBdr>
        <w:bottom w:val="single" w:sz="4" w:space="1" w:color="auto"/>
      </w:pBdr>
      <w:spacing w:after="120"/>
      <w:jc w:val="center"/>
      <w:outlineLvl w:val="0"/>
    </w:pPr>
    <w:rPr>
      <w:rFonts w:asciiTheme="minorBidi" w:eastAsiaTheme="majorEastAsia" w:hAnsiTheme="minorBidi" w:cstheme="minorBidi"/>
      <w:b/>
      <w:bCs/>
      <w:color w:val="4472C4" w:themeColor="accent1"/>
      <w:sz w:val="32"/>
      <w:szCs w:val="40"/>
    </w:rPr>
  </w:style>
  <w:style w:type="paragraph" w:styleId="Heading2">
    <w:name w:val="heading 2"/>
    <w:basedOn w:val="Normal"/>
    <w:next w:val="Normal"/>
    <w:link w:val="Heading2Char"/>
    <w:uiPriority w:val="9"/>
    <w:unhideWhenUsed/>
    <w:qFormat/>
    <w:rsid w:val="00BB6822"/>
    <w:pPr>
      <w:keepNext/>
      <w:keepLines/>
      <w:numPr>
        <w:ilvl w:val="1"/>
        <w:numId w:val="1"/>
      </w:numPr>
      <w:spacing w:after="120"/>
      <w:ind w:left="540"/>
      <w:jc w:val="left"/>
      <w:outlineLvl w:val="1"/>
    </w:pPr>
    <w:rPr>
      <w:rFonts w:asciiTheme="minorBidi" w:eastAsiaTheme="majorEastAsia" w:hAnsiTheme="minorBidi"/>
      <w:color w:val="ED7D31" w:themeColor="accent2"/>
      <w:sz w:val="28"/>
      <w:szCs w:val="26"/>
    </w:rPr>
  </w:style>
  <w:style w:type="paragraph" w:styleId="Heading3">
    <w:name w:val="heading 3"/>
    <w:basedOn w:val="Normal"/>
    <w:next w:val="Normal"/>
    <w:link w:val="Heading3Char"/>
    <w:uiPriority w:val="9"/>
    <w:unhideWhenUsed/>
    <w:qFormat/>
    <w:rsid w:val="00885A1E"/>
    <w:pPr>
      <w:numPr>
        <w:ilvl w:val="2"/>
        <w:numId w:val="7"/>
      </w:numPr>
      <w:ind w:left="900"/>
      <w:outlineLvl w:val="2"/>
    </w:pPr>
    <w:rPr>
      <w:rFonts w:asciiTheme="minorBidi" w:hAnsiTheme="minorBidi" w:cstheme="minorBidi"/>
      <w:color w:val="002060"/>
      <w:sz w:val="26"/>
      <w:szCs w:val="28"/>
    </w:rPr>
  </w:style>
  <w:style w:type="paragraph" w:styleId="Heading4">
    <w:name w:val="heading 4"/>
    <w:basedOn w:val="Normal"/>
    <w:next w:val="Normal"/>
    <w:link w:val="Heading4Char"/>
    <w:uiPriority w:val="9"/>
    <w:semiHidden/>
    <w:unhideWhenUsed/>
    <w:qFormat/>
    <w:rsid w:val="007D0037"/>
    <w:pPr>
      <w:keepNext/>
      <w:keepLines/>
      <w:spacing w:before="4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91E"/>
    <w:rPr>
      <w:rFonts w:asciiTheme="minorBidi" w:eastAsiaTheme="majorEastAsia" w:hAnsiTheme="minorBidi"/>
      <w:b/>
      <w:bCs/>
      <w:color w:val="4472C4" w:themeColor="accent1"/>
      <w:sz w:val="32"/>
      <w:szCs w:val="40"/>
    </w:rPr>
  </w:style>
  <w:style w:type="paragraph" w:styleId="Title">
    <w:name w:val="Title"/>
    <w:basedOn w:val="Heading1"/>
    <w:next w:val="Normal"/>
    <w:link w:val="TitleChar"/>
    <w:uiPriority w:val="10"/>
    <w:qFormat/>
    <w:rsid w:val="00E06FD1"/>
    <w:pPr>
      <w:keepLines w:val="0"/>
      <w:spacing w:after="60"/>
    </w:pPr>
    <w:rPr>
      <w:rFonts w:ascii="Arial" w:eastAsia="Times New Roman" w:hAnsi="Arial" w:cs="Arial"/>
      <w:b w:val="0"/>
      <w:bCs w:val="0"/>
      <w:color w:val="auto"/>
      <w:kern w:val="32"/>
    </w:rPr>
  </w:style>
  <w:style w:type="character" w:customStyle="1" w:styleId="TitleChar">
    <w:name w:val="Title Char"/>
    <w:basedOn w:val="DefaultParagraphFont"/>
    <w:link w:val="Title"/>
    <w:uiPriority w:val="10"/>
    <w:rsid w:val="00E06FD1"/>
    <w:rPr>
      <w:rFonts w:ascii="Arial" w:eastAsia="Times New Roman" w:hAnsi="Arial" w:cs="Arial"/>
      <w:b/>
      <w:bCs/>
      <w:kern w:val="32"/>
      <w:sz w:val="32"/>
      <w:szCs w:val="32"/>
      <w:lang w:val="en-GB"/>
    </w:rPr>
  </w:style>
  <w:style w:type="paragraph" w:styleId="Header">
    <w:name w:val="header"/>
    <w:basedOn w:val="Normal"/>
    <w:link w:val="HeaderChar"/>
    <w:uiPriority w:val="99"/>
    <w:unhideWhenUsed/>
    <w:rsid w:val="00E06FD1"/>
    <w:pPr>
      <w:tabs>
        <w:tab w:val="center" w:pos="4680"/>
        <w:tab w:val="right" w:pos="9360"/>
      </w:tabs>
    </w:pPr>
  </w:style>
  <w:style w:type="character" w:customStyle="1" w:styleId="HeaderChar">
    <w:name w:val="Header Char"/>
    <w:basedOn w:val="DefaultParagraphFont"/>
    <w:link w:val="Header"/>
    <w:uiPriority w:val="99"/>
    <w:rsid w:val="00E06FD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06FD1"/>
    <w:pPr>
      <w:tabs>
        <w:tab w:val="center" w:pos="4680"/>
        <w:tab w:val="right" w:pos="9360"/>
      </w:tabs>
    </w:pPr>
  </w:style>
  <w:style w:type="character" w:customStyle="1" w:styleId="FooterChar">
    <w:name w:val="Footer Char"/>
    <w:basedOn w:val="DefaultParagraphFont"/>
    <w:link w:val="Footer"/>
    <w:uiPriority w:val="99"/>
    <w:rsid w:val="00E06FD1"/>
    <w:rPr>
      <w:rFonts w:ascii="Times New Roman" w:eastAsia="Times New Roman" w:hAnsi="Times New Roman" w:cs="Times New Roman"/>
      <w:sz w:val="24"/>
      <w:szCs w:val="24"/>
    </w:rPr>
  </w:style>
  <w:style w:type="paragraph" w:styleId="NormalWeb">
    <w:name w:val="Normal (Web)"/>
    <w:basedOn w:val="Normal"/>
    <w:uiPriority w:val="99"/>
    <w:unhideWhenUsed/>
    <w:rsid w:val="007F381A"/>
    <w:pPr>
      <w:spacing w:before="100" w:beforeAutospacing="1" w:after="100" w:afterAutospacing="1"/>
    </w:pPr>
  </w:style>
  <w:style w:type="paragraph" w:styleId="ListParagraph">
    <w:name w:val="List Paragraph"/>
    <w:basedOn w:val="Normal"/>
    <w:link w:val="ListParagraphChar"/>
    <w:uiPriority w:val="34"/>
    <w:qFormat/>
    <w:rsid w:val="003D753B"/>
    <w:pPr>
      <w:ind w:left="720"/>
      <w:contextualSpacing/>
    </w:pPr>
  </w:style>
  <w:style w:type="character" w:customStyle="1" w:styleId="ListParagraphChar">
    <w:name w:val="List Paragraph Char"/>
    <w:basedOn w:val="DefaultParagraphFont"/>
    <w:link w:val="ListParagraph"/>
    <w:uiPriority w:val="34"/>
    <w:rsid w:val="003D753B"/>
    <w:rPr>
      <w:rFonts w:ascii="Times New Roman" w:eastAsia="Times New Roman" w:hAnsi="Times New Roman" w:cs="Times New Roman"/>
      <w:sz w:val="24"/>
      <w:szCs w:val="24"/>
    </w:rPr>
  </w:style>
  <w:style w:type="table" w:styleId="ListTable3-Accent5">
    <w:name w:val="List Table 3 Accent 5"/>
    <w:basedOn w:val="TableNormal"/>
    <w:uiPriority w:val="48"/>
    <w:rsid w:val="003D753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Caption">
    <w:name w:val="caption"/>
    <w:basedOn w:val="Normal"/>
    <w:next w:val="Normal"/>
    <w:uiPriority w:val="35"/>
    <w:unhideWhenUsed/>
    <w:qFormat/>
    <w:rsid w:val="0028078A"/>
    <w:pPr>
      <w:spacing w:after="200"/>
      <w:ind w:left="0" w:firstLine="0"/>
      <w:jc w:val="center"/>
    </w:pPr>
    <w:rPr>
      <w:i/>
      <w:iCs/>
      <w:color w:val="44546A" w:themeColor="text2"/>
      <w:sz w:val="20"/>
      <w:szCs w:val="20"/>
    </w:rPr>
  </w:style>
  <w:style w:type="paragraph" w:styleId="TOCHeading">
    <w:name w:val="TOC Heading"/>
    <w:basedOn w:val="Heading1"/>
    <w:next w:val="Normal"/>
    <w:uiPriority w:val="39"/>
    <w:unhideWhenUsed/>
    <w:qFormat/>
    <w:rsid w:val="00D7674E"/>
    <w:pPr>
      <w:spacing w:line="259" w:lineRule="auto"/>
      <w:outlineLvl w:val="9"/>
    </w:pPr>
  </w:style>
  <w:style w:type="paragraph" w:styleId="TOC1">
    <w:name w:val="toc 1"/>
    <w:basedOn w:val="Normal"/>
    <w:next w:val="Normal"/>
    <w:autoRedefine/>
    <w:uiPriority w:val="39"/>
    <w:unhideWhenUsed/>
    <w:rsid w:val="00D7674E"/>
    <w:pPr>
      <w:spacing w:after="100"/>
    </w:pPr>
  </w:style>
  <w:style w:type="character" w:styleId="Hyperlink">
    <w:name w:val="Hyperlink"/>
    <w:basedOn w:val="DefaultParagraphFont"/>
    <w:uiPriority w:val="99"/>
    <w:unhideWhenUsed/>
    <w:rsid w:val="00D7674E"/>
    <w:rPr>
      <w:color w:val="0563C1" w:themeColor="hyperlink"/>
      <w:u w:val="single"/>
    </w:rPr>
  </w:style>
  <w:style w:type="table" w:styleId="TableGrid">
    <w:name w:val="Table Grid"/>
    <w:basedOn w:val="TableNormal"/>
    <w:uiPriority w:val="39"/>
    <w:rsid w:val="00A8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704C5"/>
  </w:style>
  <w:style w:type="character" w:customStyle="1" w:styleId="Heading2Char">
    <w:name w:val="Heading 2 Char"/>
    <w:basedOn w:val="DefaultParagraphFont"/>
    <w:link w:val="Heading2"/>
    <w:uiPriority w:val="9"/>
    <w:rsid w:val="00BB6822"/>
    <w:rPr>
      <w:rFonts w:asciiTheme="minorBidi" w:eastAsiaTheme="majorEastAsia" w:hAnsiTheme="minorBidi" w:cstheme="majorBidi"/>
      <w:color w:val="ED7D31" w:themeColor="accent2"/>
      <w:sz w:val="28"/>
      <w:szCs w:val="26"/>
      <w:lang w:val="en-GB"/>
    </w:rPr>
  </w:style>
  <w:style w:type="paragraph" w:styleId="TOC2">
    <w:name w:val="toc 2"/>
    <w:basedOn w:val="Normal"/>
    <w:next w:val="Normal"/>
    <w:autoRedefine/>
    <w:uiPriority w:val="39"/>
    <w:unhideWhenUsed/>
    <w:rsid w:val="007015D0"/>
    <w:pPr>
      <w:tabs>
        <w:tab w:val="left" w:pos="880"/>
        <w:tab w:val="right" w:leader="dot" w:pos="8630"/>
      </w:tabs>
      <w:spacing w:after="100"/>
    </w:pPr>
  </w:style>
  <w:style w:type="paragraph" w:styleId="NoSpacing">
    <w:name w:val="No Spacing"/>
    <w:link w:val="NoSpacingChar"/>
    <w:uiPriority w:val="1"/>
    <w:qFormat/>
    <w:rsid w:val="00486CF5"/>
    <w:pPr>
      <w:spacing w:after="0" w:line="240" w:lineRule="auto"/>
      <w:ind w:left="274"/>
      <w:jc w:val="both"/>
    </w:pPr>
    <w:rPr>
      <w:rFonts w:asciiTheme="majorBidi" w:eastAsia="Times New Roman" w:hAnsiTheme="majorBidi" w:cstheme="majorBidi"/>
      <w:sz w:val="24"/>
      <w:szCs w:val="24"/>
      <w:lang w:val="en-GB"/>
    </w:rPr>
  </w:style>
  <w:style w:type="character" w:customStyle="1" w:styleId="Heading3Char">
    <w:name w:val="Heading 3 Char"/>
    <w:basedOn w:val="DefaultParagraphFont"/>
    <w:link w:val="Heading3"/>
    <w:uiPriority w:val="9"/>
    <w:rsid w:val="00885A1E"/>
    <w:rPr>
      <w:rFonts w:asciiTheme="minorBidi" w:eastAsia="Times New Roman" w:hAnsiTheme="minorBidi"/>
      <w:color w:val="002060"/>
      <w:sz w:val="26"/>
      <w:szCs w:val="28"/>
      <w:lang w:val="en-GB"/>
    </w:rPr>
  </w:style>
  <w:style w:type="paragraph" w:styleId="TOC3">
    <w:name w:val="toc 3"/>
    <w:basedOn w:val="Normal"/>
    <w:next w:val="Normal"/>
    <w:autoRedefine/>
    <w:uiPriority w:val="39"/>
    <w:unhideWhenUsed/>
    <w:rsid w:val="001C5B96"/>
    <w:pPr>
      <w:spacing w:after="100"/>
      <w:ind w:left="480"/>
    </w:pPr>
  </w:style>
  <w:style w:type="character" w:styleId="UnresolvedMention">
    <w:name w:val="Unresolved Mention"/>
    <w:basedOn w:val="DefaultParagraphFont"/>
    <w:uiPriority w:val="99"/>
    <w:semiHidden/>
    <w:unhideWhenUsed/>
    <w:rsid w:val="00943E58"/>
    <w:rPr>
      <w:color w:val="605E5C"/>
      <w:shd w:val="clear" w:color="auto" w:fill="E1DFDD"/>
    </w:rPr>
  </w:style>
  <w:style w:type="character" w:styleId="FollowedHyperlink">
    <w:name w:val="FollowedHyperlink"/>
    <w:basedOn w:val="DefaultParagraphFont"/>
    <w:uiPriority w:val="99"/>
    <w:semiHidden/>
    <w:unhideWhenUsed/>
    <w:rsid w:val="009A190F"/>
    <w:rPr>
      <w:color w:val="954F72" w:themeColor="followedHyperlink"/>
      <w:u w:val="single"/>
    </w:rPr>
  </w:style>
  <w:style w:type="table" w:styleId="GridTable2-Accent6">
    <w:name w:val="Grid Table 2 Accent 6"/>
    <w:basedOn w:val="TableNormal"/>
    <w:uiPriority w:val="47"/>
    <w:rsid w:val="001B584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C90BF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AE37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1">
    <w:name w:val="Style1"/>
    <w:basedOn w:val="Normal"/>
    <w:link w:val="Style1Char"/>
    <w:qFormat/>
    <w:rsid w:val="007F3802"/>
    <w:pPr>
      <w:spacing w:before="0" w:after="120"/>
      <w:ind w:left="0"/>
    </w:pPr>
    <w:rPr>
      <w:rFonts w:cstheme="minorBidi"/>
      <w:szCs w:val="21"/>
    </w:rPr>
  </w:style>
  <w:style w:type="character" w:customStyle="1" w:styleId="Style1Char">
    <w:name w:val="Style1 Char"/>
    <w:basedOn w:val="DefaultParagraphFont"/>
    <w:link w:val="Style1"/>
    <w:rsid w:val="007F3802"/>
    <w:rPr>
      <w:rFonts w:asciiTheme="majorBidi" w:eastAsia="Times New Roman" w:hAnsiTheme="majorBidi"/>
      <w:sz w:val="24"/>
      <w:szCs w:val="21"/>
    </w:rPr>
  </w:style>
  <w:style w:type="character" w:customStyle="1" w:styleId="Heading4Char">
    <w:name w:val="Heading 4 Char"/>
    <w:basedOn w:val="DefaultParagraphFont"/>
    <w:link w:val="Heading4"/>
    <w:uiPriority w:val="9"/>
    <w:semiHidden/>
    <w:rsid w:val="007D0037"/>
    <w:rPr>
      <w:rFonts w:asciiTheme="majorHAnsi" w:eastAsiaTheme="majorEastAsia" w:hAnsiTheme="majorHAnsi" w:cstheme="majorBidi"/>
      <w:i/>
      <w:iCs/>
      <w:color w:val="2F5496" w:themeColor="accent1" w:themeShade="BF"/>
      <w:sz w:val="24"/>
      <w:szCs w:val="24"/>
      <w:lang w:val="en-GB"/>
    </w:rPr>
  </w:style>
  <w:style w:type="character" w:customStyle="1" w:styleId="NoSpacingChar">
    <w:name w:val="No Spacing Char"/>
    <w:basedOn w:val="DefaultParagraphFont"/>
    <w:link w:val="NoSpacing"/>
    <w:uiPriority w:val="1"/>
    <w:rsid w:val="006967B7"/>
    <w:rPr>
      <w:rFonts w:asciiTheme="majorBidi" w:eastAsia="Times New Roman" w:hAnsiTheme="majorBidi" w:cstheme="majorBidi"/>
      <w:sz w:val="24"/>
      <w:szCs w:val="24"/>
      <w:lang w:val="en-GB"/>
    </w:rPr>
  </w:style>
  <w:style w:type="table" w:styleId="GridTable1Light-Accent5">
    <w:name w:val="Grid Table 1 Light Accent 5"/>
    <w:basedOn w:val="TableNormal"/>
    <w:uiPriority w:val="46"/>
    <w:rsid w:val="00B10FD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8281">
      <w:bodyDiv w:val="1"/>
      <w:marLeft w:val="0"/>
      <w:marRight w:val="0"/>
      <w:marTop w:val="0"/>
      <w:marBottom w:val="0"/>
      <w:divBdr>
        <w:top w:val="none" w:sz="0" w:space="0" w:color="auto"/>
        <w:left w:val="none" w:sz="0" w:space="0" w:color="auto"/>
        <w:bottom w:val="none" w:sz="0" w:space="0" w:color="auto"/>
        <w:right w:val="none" w:sz="0" w:space="0" w:color="auto"/>
      </w:divBdr>
    </w:div>
    <w:div w:id="94061302">
      <w:bodyDiv w:val="1"/>
      <w:marLeft w:val="0"/>
      <w:marRight w:val="0"/>
      <w:marTop w:val="0"/>
      <w:marBottom w:val="0"/>
      <w:divBdr>
        <w:top w:val="none" w:sz="0" w:space="0" w:color="auto"/>
        <w:left w:val="none" w:sz="0" w:space="0" w:color="auto"/>
        <w:bottom w:val="none" w:sz="0" w:space="0" w:color="auto"/>
        <w:right w:val="none" w:sz="0" w:space="0" w:color="auto"/>
      </w:divBdr>
      <w:divsChild>
        <w:div w:id="1789739653">
          <w:marLeft w:val="300"/>
          <w:marRight w:val="0"/>
          <w:marTop w:val="90"/>
          <w:marBottom w:val="300"/>
          <w:divBdr>
            <w:top w:val="none" w:sz="0" w:space="0" w:color="auto"/>
            <w:left w:val="none" w:sz="0" w:space="0" w:color="auto"/>
            <w:bottom w:val="none" w:sz="0" w:space="0" w:color="auto"/>
            <w:right w:val="none" w:sz="0" w:space="0" w:color="auto"/>
          </w:divBdr>
        </w:div>
        <w:div w:id="224067630">
          <w:marLeft w:val="300"/>
          <w:marRight w:val="0"/>
          <w:marTop w:val="90"/>
          <w:marBottom w:val="300"/>
          <w:divBdr>
            <w:top w:val="none" w:sz="0" w:space="0" w:color="auto"/>
            <w:left w:val="none" w:sz="0" w:space="0" w:color="auto"/>
            <w:bottom w:val="none" w:sz="0" w:space="0" w:color="auto"/>
            <w:right w:val="none" w:sz="0" w:space="0" w:color="auto"/>
          </w:divBdr>
        </w:div>
        <w:div w:id="1715347129">
          <w:marLeft w:val="300"/>
          <w:marRight w:val="0"/>
          <w:marTop w:val="90"/>
          <w:marBottom w:val="300"/>
          <w:divBdr>
            <w:top w:val="none" w:sz="0" w:space="0" w:color="auto"/>
            <w:left w:val="none" w:sz="0" w:space="0" w:color="auto"/>
            <w:bottom w:val="none" w:sz="0" w:space="0" w:color="auto"/>
            <w:right w:val="none" w:sz="0" w:space="0" w:color="auto"/>
          </w:divBdr>
        </w:div>
        <w:div w:id="880240113">
          <w:marLeft w:val="300"/>
          <w:marRight w:val="0"/>
          <w:marTop w:val="90"/>
          <w:marBottom w:val="300"/>
          <w:divBdr>
            <w:top w:val="none" w:sz="0" w:space="0" w:color="auto"/>
            <w:left w:val="none" w:sz="0" w:space="0" w:color="auto"/>
            <w:bottom w:val="none" w:sz="0" w:space="0" w:color="auto"/>
            <w:right w:val="none" w:sz="0" w:space="0" w:color="auto"/>
          </w:divBdr>
        </w:div>
        <w:div w:id="2073693222">
          <w:marLeft w:val="300"/>
          <w:marRight w:val="0"/>
          <w:marTop w:val="90"/>
          <w:marBottom w:val="300"/>
          <w:divBdr>
            <w:top w:val="none" w:sz="0" w:space="0" w:color="auto"/>
            <w:left w:val="none" w:sz="0" w:space="0" w:color="auto"/>
            <w:bottom w:val="none" w:sz="0" w:space="0" w:color="auto"/>
            <w:right w:val="none" w:sz="0" w:space="0" w:color="auto"/>
          </w:divBdr>
        </w:div>
        <w:div w:id="621109257">
          <w:marLeft w:val="300"/>
          <w:marRight w:val="0"/>
          <w:marTop w:val="90"/>
          <w:marBottom w:val="300"/>
          <w:divBdr>
            <w:top w:val="none" w:sz="0" w:space="0" w:color="auto"/>
            <w:left w:val="none" w:sz="0" w:space="0" w:color="auto"/>
            <w:bottom w:val="none" w:sz="0" w:space="0" w:color="auto"/>
            <w:right w:val="none" w:sz="0" w:space="0" w:color="auto"/>
          </w:divBdr>
        </w:div>
        <w:div w:id="1500119141">
          <w:marLeft w:val="300"/>
          <w:marRight w:val="0"/>
          <w:marTop w:val="90"/>
          <w:marBottom w:val="300"/>
          <w:divBdr>
            <w:top w:val="none" w:sz="0" w:space="0" w:color="auto"/>
            <w:left w:val="none" w:sz="0" w:space="0" w:color="auto"/>
            <w:bottom w:val="none" w:sz="0" w:space="0" w:color="auto"/>
            <w:right w:val="none" w:sz="0" w:space="0" w:color="auto"/>
          </w:divBdr>
        </w:div>
        <w:div w:id="458426500">
          <w:marLeft w:val="300"/>
          <w:marRight w:val="0"/>
          <w:marTop w:val="90"/>
          <w:marBottom w:val="300"/>
          <w:divBdr>
            <w:top w:val="none" w:sz="0" w:space="0" w:color="auto"/>
            <w:left w:val="none" w:sz="0" w:space="0" w:color="auto"/>
            <w:bottom w:val="none" w:sz="0" w:space="0" w:color="auto"/>
            <w:right w:val="none" w:sz="0" w:space="0" w:color="auto"/>
          </w:divBdr>
        </w:div>
        <w:div w:id="791097908">
          <w:marLeft w:val="300"/>
          <w:marRight w:val="0"/>
          <w:marTop w:val="90"/>
          <w:marBottom w:val="300"/>
          <w:divBdr>
            <w:top w:val="none" w:sz="0" w:space="0" w:color="auto"/>
            <w:left w:val="none" w:sz="0" w:space="0" w:color="auto"/>
            <w:bottom w:val="none" w:sz="0" w:space="0" w:color="auto"/>
            <w:right w:val="none" w:sz="0" w:space="0" w:color="auto"/>
          </w:divBdr>
        </w:div>
      </w:divsChild>
    </w:div>
    <w:div w:id="281762820">
      <w:bodyDiv w:val="1"/>
      <w:marLeft w:val="0"/>
      <w:marRight w:val="0"/>
      <w:marTop w:val="0"/>
      <w:marBottom w:val="0"/>
      <w:divBdr>
        <w:top w:val="none" w:sz="0" w:space="0" w:color="auto"/>
        <w:left w:val="none" w:sz="0" w:space="0" w:color="auto"/>
        <w:bottom w:val="none" w:sz="0" w:space="0" w:color="auto"/>
        <w:right w:val="none" w:sz="0" w:space="0" w:color="auto"/>
      </w:divBdr>
    </w:div>
    <w:div w:id="300423997">
      <w:bodyDiv w:val="1"/>
      <w:marLeft w:val="0"/>
      <w:marRight w:val="0"/>
      <w:marTop w:val="0"/>
      <w:marBottom w:val="0"/>
      <w:divBdr>
        <w:top w:val="none" w:sz="0" w:space="0" w:color="auto"/>
        <w:left w:val="none" w:sz="0" w:space="0" w:color="auto"/>
        <w:bottom w:val="none" w:sz="0" w:space="0" w:color="auto"/>
        <w:right w:val="none" w:sz="0" w:space="0" w:color="auto"/>
      </w:divBdr>
      <w:divsChild>
        <w:div w:id="397486464">
          <w:marLeft w:val="300"/>
          <w:marRight w:val="0"/>
          <w:marTop w:val="90"/>
          <w:marBottom w:val="300"/>
          <w:divBdr>
            <w:top w:val="none" w:sz="0" w:space="0" w:color="auto"/>
            <w:left w:val="none" w:sz="0" w:space="0" w:color="auto"/>
            <w:bottom w:val="none" w:sz="0" w:space="0" w:color="auto"/>
            <w:right w:val="none" w:sz="0" w:space="0" w:color="auto"/>
          </w:divBdr>
        </w:div>
        <w:div w:id="511342018">
          <w:marLeft w:val="300"/>
          <w:marRight w:val="0"/>
          <w:marTop w:val="90"/>
          <w:marBottom w:val="300"/>
          <w:divBdr>
            <w:top w:val="none" w:sz="0" w:space="0" w:color="auto"/>
            <w:left w:val="none" w:sz="0" w:space="0" w:color="auto"/>
            <w:bottom w:val="none" w:sz="0" w:space="0" w:color="auto"/>
            <w:right w:val="none" w:sz="0" w:space="0" w:color="auto"/>
          </w:divBdr>
        </w:div>
        <w:div w:id="836305931">
          <w:marLeft w:val="300"/>
          <w:marRight w:val="0"/>
          <w:marTop w:val="90"/>
          <w:marBottom w:val="300"/>
          <w:divBdr>
            <w:top w:val="none" w:sz="0" w:space="0" w:color="auto"/>
            <w:left w:val="none" w:sz="0" w:space="0" w:color="auto"/>
            <w:bottom w:val="none" w:sz="0" w:space="0" w:color="auto"/>
            <w:right w:val="none" w:sz="0" w:space="0" w:color="auto"/>
          </w:divBdr>
        </w:div>
        <w:div w:id="391316452">
          <w:marLeft w:val="300"/>
          <w:marRight w:val="0"/>
          <w:marTop w:val="90"/>
          <w:marBottom w:val="300"/>
          <w:divBdr>
            <w:top w:val="none" w:sz="0" w:space="0" w:color="auto"/>
            <w:left w:val="none" w:sz="0" w:space="0" w:color="auto"/>
            <w:bottom w:val="none" w:sz="0" w:space="0" w:color="auto"/>
            <w:right w:val="none" w:sz="0" w:space="0" w:color="auto"/>
          </w:divBdr>
        </w:div>
        <w:div w:id="1075904644">
          <w:marLeft w:val="300"/>
          <w:marRight w:val="0"/>
          <w:marTop w:val="90"/>
          <w:marBottom w:val="300"/>
          <w:divBdr>
            <w:top w:val="none" w:sz="0" w:space="0" w:color="auto"/>
            <w:left w:val="none" w:sz="0" w:space="0" w:color="auto"/>
            <w:bottom w:val="none" w:sz="0" w:space="0" w:color="auto"/>
            <w:right w:val="none" w:sz="0" w:space="0" w:color="auto"/>
          </w:divBdr>
        </w:div>
        <w:div w:id="1176656580">
          <w:marLeft w:val="300"/>
          <w:marRight w:val="0"/>
          <w:marTop w:val="90"/>
          <w:marBottom w:val="300"/>
          <w:divBdr>
            <w:top w:val="none" w:sz="0" w:space="0" w:color="auto"/>
            <w:left w:val="none" w:sz="0" w:space="0" w:color="auto"/>
            <w:bottom w:val="none" w:sz="0" w:space="0" w:color="auto"/>
            <w:right w:val="none" w:sz="0" w:space="0" w:color="auto"/>
          </w:divBdr>
        </w:div>
        <w:div w:id="895891578">
          <w:marLeft w:val="300"/>
          <w:marRight w:val="0"/>
          <w:marTop w:val="90"/>
          <w:marBottom w:val="300"/>
          <w:divBdr>
            <w:top w:val="none" w:sz="0" w:space="0" w:color="auto"/>
            <w:left w:val="none" w:sz="0" w:space="0" w:color="auto"/>
            <w:bottom w:val="none" w:sz="0" w:space="0" w:color="auto"/>
            <w:right w:val="none" w:sz="0" w:space="0" w:color="auto"/>
          </w:divBdr>
        </w:div>
        <w:div w:id="1115977746">
          <w:marLeft w:val="300"/>
          <w:marRight w:val="0"/>
          <w:marTop w:val="90"/>
          <w:marBottom w:val="300"/>
          <w:divBdr>
            <w:top w:val="none" w:sz="0" w:space="0" w:color="auto"/>
            <w:left w:val="none" w:sz="0" w:space="0" w:color="auto"/>
            <w:bottom w:val="none" w:sz="0" w:space="0" w:color="auto"/>
            <w:right w:val="none" w:sz="0" w:space="0" w:color="auto"/>
          </w:divBdr>
        </w:div>
        <w:div w:id="1897231853">
          <w:marLeft w:val="300"/>
          <w:marRight w:val="0"/>
          <w:marTop w:val="90"/>
          <w:marBottom w:val="300"/>
          <w:divBdr>
            <w:top w:val="none" w:sz="0" w:space="0" w:color="auto"/>
            <w:left w:val="none" w:sz="0" w:space="0" w:color="auto"/>
            <w:bottom w:val="none" w:sz="0" w:space="0" w:color="auto"/>
            <w:right w:val="none" w:sz="0" w:space="0" w:color="auto"/>
          </w:divBdr>
        </w:div>
        <w:div w:id="812333163">
          <w:marLeft w:val="300"/>
          <w:marRight w:val="0"/>
          <w:marTop w:val="90"/>
          <w:marBottom w:val="300"/>
          <w:divBdr>
            <w:top w:val="none" w:sz="0" w:space="0" w:color="auto"/>
            <w:left w:val="none" w:sz="0" w:space="0" w:color="auto"/>
            <w:bottom w:val="none" w:sz="0" w:space="0" w:color="auto"/>
            <w:right w:val="none" w:sz="0" w:space="0" w:color="auto"/>
          </w:divBdr>
        </w:div>
        <w:div w:id="1886404622">
          <w:marLeft w:val="300"/>
          <w:marRight w:val="0"/>
          <w:marTop w:val="90"/>
          <w:marBottom w:val="300"/>
          <w:divBdr>
            <w:top w:val="none" w:sz="0" w:space="0" w:color="auto"/>
            <w:left w:val="none" w:sz="0" w:space="0" w:color="auto"/>
            <w:bottom w:val="none" w:sz="0" w:space="0" w:color="auto"/>
            <w:right w:val="none" w:sz="0" w:space="0" w:color="auto"/>
          </w:divBdr>
        </w:div>
        <w:div w:id="1736201531">
          <w:marLeft w:val="300"/>
          <w:marRight w:val="0"/>
          <w:marTop w:val="90"/>
          <w:marBottom w:val="300"/>
          <w:divBdr>
            <w:top w:val="none" w:sz="0" w:space="0" w:color="auto"/>
            <w:left w:val="none" w:sz="0" w:space="0" w:color="auto"/>
            <w:bottom w:val="none" w:sz="0" w:space="0" w:color="auto"/>
            <w:right w:val="none" w:sz="0" w:space="0" w:color="auto"/>
          </w:divBdr>
        </w:div>
        <w:div w:id="1237352256">
          <w:marLeft w:val="300"/>
          <w:marRight w:val="0"/>
          <w:marTop w:val="90"/>
          <w:marBottom w:val="300"/>
          <w:divBdr>
            <w:top w:val="none" w:sz="0" w:space="0" w:color="auto"/>
            <w:left w:val="none" w:sz="0" w:space="0" w:color="auto"/>
            <w:bottom w:val="none" w:sz="0" w:space="0" w:color="auto"/>
            <w:right w:val="none" w:sz="0" w:space="0" w:color="auto"/>
          </w:divBdr>
        </w:div>
        <w:div w:id="1848206918">
          <w:marLeft w:val="300"/>
          <w:marRight w:val="0"/>
          <w:marTop w:val="90"/>
          <w:marBottom w:val="300"/>
          <w:divBdr>
            <w:top w:val="none" w:sz="0" w:space="0" w:color="auto"/>
            <w:left w:val="none" w:sz="0" w:space="0" w:color="auto"/>
            <w:bottom w:val="none" w:sz="0" w:space="0" w:color="auto"/>
            <w:right w:val="none" w:sz="0" w:space="0" w:color="auto"/>
          </w:divBdr>
        </w:div>
        <w:div w:id="616375626">
          <w:marLeft w:val="300"/>
          <w:marRight w:val="0"/>
          <w:marTop w:val="90"/>
          <w:marBottom w:val="300"/>
          <w:divBdr>
            <w:top w:val="none" w:sz="0" w:space="0" w:color="auto"/>
            <w:left w:val="none" w:sz="0" w:space="0" w:color="auto"/>
            <w:bottom w:val="none" w:sz="0" w:space="0" w:color="auto"/>
            <w:right w:val="none" w:sz="0" w:space="0" w:color="auto"/>
          </w:divBdr>
        </w:div>
      </w:divsChild>
    </w:div>
    <w:div w:id="407770863">
      <w:bodyDiv w:val="1"/>
      <w:marLeft w:val="0"/>
      <w:marRight w:val="0"/>
      <w:marTop w:val="0"/>
      <w:marBottom w:val="0"/>
      <w:divBdr>
        <w:top w:val="none" w:sz="0" w:space="0" w:color="auto"/>
        <w:left w:val="none" w:sz="0" w:space="0" w:color="auto"/>
        <w:bottom w:val="none" w:sz="0" w:space="0" w:color="auto"/>
        <w:right w:val="none" w:sz="0" w:space="0" w:color="auto"/>
      </w:divBdr>
    </w:div>
    <w:div w:id="618530722">
      <w:bodyDiv w:val="1"/>
      <w:marLeft w:val="0"/>
      <w:marRight w:val="0"/>
      <w:marTop w:val="0"/>
      <w:marBottom w:val="0"/>
      <w:divBdr>
        <w:top w:val="none" w:sz="0" w:space="0" w:color="auto"/>
        <w:left w:val="none" w:sz="0" w:space="0" w:color="auto"/>
        <w:bottom w:val="none" w:sz="0" w:space="0" w:color="auto"/>
        <w:right w:val="none" w:sz="0" w:space="0" w:color="auto"/>
      </w:divBdr>
    </w:div>
    <w:div w:id="643042249">
      <w:bodyDiv w:val="1"/>
      <w:marLeft w:val="0"/>
      <w:marRight w:val="0"/>
      <w:marTop w:val="0"/>
      <w:marBottom w:val="0"/>
      <w:divBdr>
        <w:top w:val="none" w:sz="0" w:space="0" w:color="auto"/>
        <w:left w:val="none" w:sz="0" w:space="0" w:color="auto"/>
        <w:bottom w:val="none" w:sz="0" w:space="0" w:color="auto"/>
        <w:right w:val="none" w:sz="0" w:space="0" w:color="auto"/>
      </w:divBdr>
    </w:div>
    <w:div w:id="711731513">
      <w:bodyDiv w:val="1"/>
      <w:marLeft w:val="0"/>
      <w:marRight w:val="0"/>
      <w:marTop w:val="0"/>
      <w:marBottom w:val="0"/>
      <w:divBdr>
        <w:top w:val="none" w:sz="0" w:space="0" w:color="auto"/>
        <w:left w:val="none" w:sz="0" w:space="0" w:color="auto"/>
        <w:bottom w:val="none" w:sz="0" w:space="0" w:color="auto"/>
        <w:right w:val="none" w:sz="0" w:space="0" w:color="auto"/>
      </w:divBdr>
    </w:div>
    <w:div w:id="784813779">
      <w:bodyDiv w:val="1"/>
      <w:marLeft w:val="0"/>
      <w:marRight w:val="0"/>
      <w:marTop w:val="0"/>
      <w:marBottom w:val="0"/>
      <w:divBdr>
        <w:top w:val="none" w:sz="0" w:space="0" w:color="auto"/>
        <w:left w:val="none" w:sz="0" w:space="0" w:color="auto"/>
        <w:bottom w:val="none" w:sz="0" w:space="0" w:color="auto"/>
        <w:right w:val="none" w:sz="0" w:space="0" w:color="auto"/>
      </w:divBdr>
    </w:div>
    <w:div w:id="901330747">
      <w:bodyDiv w:val="1"/>
      <w:marLeft w:val="0"/>
      <w:marRight w:val="0"/>
      <w:marTop w:val="0"/>
      <w:marBottom w:val="0"/>
      <w:divBdr>
        <w:top w:val="none" w:sz="0" w:space="0" w:color="auto"/>
        <w:left w:val="none" w:sz="0" w:space="0" w:color="auto"/>
        <w:bottom w:val="none" w:sz="0" w:space="0" w:color="auto"/>
        <w:right w:val="none" w:sz="0" w:space="0" w:color="auto"/>
      </w:divBdr>
      <w:divsChild>
        <w:div w:id="945769446">
          <w:marLeft w:val="300"/>
          <w:marRight w:val="0"/>
          <w:marTop w:val="90"/>
          <w:marBottom w:val="300"/>
          <w:divBdr>
            <w:top w:val="none" w:sz="0" w:space="0" w:color="auto"/>
            <w:left w:val="none" w:sz="0" w:space="0" w:color="auto"/>
            <w:bottom w:val="none" w:sz="0" w:space="0" w:color="auto"/>
            <w:right w:val="none" w:sz="0" w:space="0" w:color="auto"/>
          </w:divBdr>
        </w:div>
        <w:div w:id="1610890877">
          <w:marLeft w:val="300"/>
          <w:marRight w:val="0"/>
          <w:marTop w:val="90"/>
          <w:marBottom w:val="300"/>
          <w:divBdr>
            <w:top w:val="none" w:sz="0" w:space="0" w:color="auto"/>
            <w:left w:val="none" w:sz="0" w:space="0" w:color="auto"/>
            <w:bottom w:val="none" w:sz="0" w:space="0" w:color="auto"/>
            <w:right w:val="none" w:sz="0" w:space="0" w:color="auto"/>
          </w:divBdr>
        </w:div>
        <w:div w:id="1327367466">
          <w:marLeft w:val="300"/>
          <w:marRight w:val="0"/>
          <w:marTop w:val="90"/>
          <w:marBottom w:val="300"/>
          <w:divBdr>
            <w:top w:val="none" w:sz="0" w:space="0" w:color="auto"/>
            <w:left w:val="none" w:sz="0" w:space="0" w:color="auto"/>
            <w:bottom w:val="none" w:sz="0" w:space="0" w:color="auto"/>
            <w:right w:val="none" w:sz="0" w:space="0" w:color="auto"/>
          </w:divBdr>
        </w:div>
      </w:divsChild>
    </w:div>
    <w:div w:id="1001617821">
      <w:bodyDiv w:val="1"/>
      <w:marLeft w:val="0"/>
      <w:marRight w:val="0"/>
      <w:marTop w:val="0"/>
      <w:marBottom w:val="0"/>
      <w:divBdr>
        <w:top w:val="none" w:sz="0" w:space="0" w:color="auto"/>
        <w:left w:val="none" w:sz="0" w:space="0" w:color="auto"/>
        <w:bottom w:val="none" w:sz="0" w:space="0" w:color="auto"/>
        <w:right w:val="none" w:sz="0" w:space="0" w:color="auto"/>
      </w:divBdr>
    </w:div>
    <w:div w:id="1055199818">
      <w:bodyDiv w:val="1"/>
      <w:marLeft w:val="0"/>
      <w:marRight w:val="0"/>
      <w:marTop w:val="0"/>
      <w:marBottom w:val="0"/>
      <w:divBdr>
        <w:top w:val="none" w:sz="0" w:space="0" w:color="auto"/>
        <w:left w:val="none" w:sz="0" w:space="0" w:color="auto"/>
        <w:bottom w:val="none" w:sz="0" w:space="0" w:color="auto"/>
        <w:right w:val="none" w:sz="0" w:space="0" w:color="auto"/>
      </w:divBdr>
    </w:div>
    <w:div w:id="1194267579">
      <w:bodyDiv w:val="1"/>
      <w:marLeft w:val="0"/>
      <w:marRight w:val="0"/>
      <w:marTop w:val="0"/>
      <w:marBottom w:val="0"/>
      <w:divBdr>
        <w:top w:val="none" w:sz="0" w:space="0" w:color="auto"/>
        <w:left w:val="none" w:sz="0" w:space="0" w:color="auto"/>
        <w:bottom w:val="none" w:sz="0" w:space="0" w:color="auto"/>
        <w:right w:val="none" w:sz="0" w:space="0" w:color="auto"/>
      </w:divBdr>
    </w:div>
    <w:div w:id="1278872101">
      <w:bodyDiv w:val="1"/>
      <w:marLeft w:val="0"/>
      <w:marRight w:val="0"/>
      <w:marTop w:val="0"/>
      <w:marBottom w:val="0"/>
      <w:divBdr>
        <w:top w:val="none" w:sz="0" w:space="0" w:color="auto"/>
        <w:left w:val="none" w:sz="0" w:space="0" w:color="auto"/>
        <w:bottom w:val="none" w:sz="0" w:space="0" w:color="auto"/>
        <w:right w:val="none" w:sz="0" w:space="0" w:color="auto"/>
      </w:divBdr>
    </w:div>
    <w:div w:id="1347102028">
      <w:bodyDiv w:val="1"/>
      <w:marLeft w:val="0"/>
      <w:marRight w:val="0"/>
      <w:marTop w:val="0"/>
      <w:marBottom w:val="0"/>
      <w:divBdr>
        <w:top w:val="none" w:sz="0" w:space="0" w:color="auto"/>
        <w:left w:val="none" w:sz="0" w:space="0" w:color="auto"/>
        <w:bottom w:val="none" w:sz="0" w:space="0" w:color="auto"/>
        <w:right w:val="none" w:sz="0" w:space="0" w:color="auto"/>
      </w:divBdr>
    </w:div>
    <w:div w:id="1374573110">
      <w:bodyDiv w:val="1"/>
      <w:marLeft w:val="0"/>
      <w:marRight w:val="0"/>
      <w:marTop w:val="0"/>
      <w:marBottom w:val="0"/>
      <w:divBdr>
        <w:top w:val="none" w:sz="0" w:space="0" w:color="auto"/>
        <w:left w:val="none" w:sz="0" w:space="0" w:color="auto"/>
        <w:bottom w:val="none" w:sz="0" w:space="0" w:color="auto"/>
        <w:right w:val="none" w:sz="0" w:space="0" w:color="auto"/>
      </w:divBdr>
    </w:div>
    <w:div w:id="1395733589">
      <w:bodyDiv w:val="1"/>
      <w:marLeft w:val="0"/>
      <w:marRight w:val="0"/>
      <w:marTop w:val="0"/>
      <w:marBottom w:val="0"/>
      <w:divBdr>
        <w:top w:val="none" w:sz="0" w:space="0" w:color="auto"/>
        <w:left w:val="none" w:sz="0" w:space="0" w:color="auto"/>
        <w:bottom w:val="none" w:sz="0" w:space="0" w:color="auto"/>
        <w:right w:val="none" w:sz="0" w:space="0" w:color="auto"/>
      </w:divBdr>
    </w:div>
    <w:div w:id="1463383651">
      <w:bodyDiv w:val="1"/>
      <w:marLeft w:val="0"/>
      <w:marRight w:val="0"/>
      <w:marTop w:val="0"/>
      <w:marBottom w:val="0"/>
      <w:divBdr>
        <w:top w:val="none" w:sz="0" w:space="0" w:color="auto"/>
        <w:left w:val="none" w:sz="0" w:space="0" w:color="auto"/>
        <w:bottom w:val="none" w:sz="0" w:space="0" w:color="auto"/>
        <w:right w:val="none" w:sz="0" w:space="0" w:color="auto"/>
      </w:divBdr>
      <w:divsChild>
        <w:div w:id="1083650773">
          <w:marLeft w:val="-108"/>
          <w:marRight w:val="0"/>
          <w:marTop w:val="0"/>
          <w:marBottom w:val="0"/>
          <w:divBdr>
            <w:top w:val="none" w:sz="0" w:space="0" w:color="auto"/>
            <w:left w:val="none" w:sz="0" w:space="0" w:color="auto"/>
            <w:bottom w:val="none" w:sz="0" w:space="0" w:color="auto"/>
            <w:right w:val="none" w:sz="0" w:space="0" w:color="auto"/>
          </w:divBdr>
        </w:div>
        <w:div w:id="1305039513">
          <w:marLeft w:val="-108"/>
          <w:marRight w:val="0"/>
          <w:marTop w:val="0"/>
          <w:marBottom w:val="0"/>
          <w:divBdr>
            <w:top w:val="none" w:sz="0" w:space="0" w:color="auto"/>
            <w:left w:val="none" w:sz="0" w:space="0" w:color="auto"/>
            <w:bottom w:val="none" w:sz="0" w:space="0" w:color="auto"/>
            <w:right w:val="none" w:sz="0" w:space="0" w:color="auto"/>
          </w:divBdr>
        </w:div>
      </w:divsChild>
    </w:div>
    <w:div w:id="1480655446">
      <w:bodyDiv w:val="1"/>
      <w:marLeft w:val="0"/>
      <w:marRight w:val="0"/>
      <w:marTop w:val="0"/>
      <w:marBottom w:val="0"/>
      <w:divBdr>
        <w:top w:val="none" w:sz="0" w:space="0" w:color="auto"/>
        <w:left w:val="none" w:sz="0" w:space="0" w:color="auto"/>
        <w:bottom w:val="none" w:sz="0" w:space="0" w:color="auto"/>
        <w:right w:val="none" w:sz="0" w:space="0" w:color="auto"/>
      </w:divBdr>
      <w:divsChild>
        <w:div w:id="1142844075">
          <w:marLeft w:val="0"/>
          <w:marRight w:val="0"/>
          <w:marTop w:val="0"/>
          <w:marBottom w:val="0"/>
          <w:divBdr>
            <w:top w:val="none" w:sz="0" w:space="0" w:color="auto"/>
            <w:left w:val="none" w:sz="0" w:space="0" w:color="auto"/>
            <w:bottom w:val="none" w:sz="0" w:space="0" w:color="auto"/>
            <w:right w:val="none" w:sz="0" w:space="0" w:color="auto"/>
          </w:divBdr>
        </w:div>
        <w:div w:id="1052773912">
          <w:marLeft w:val="0"/>
          <w:marRight w:val="0"/>
          <w:marTop w:val="0"/>
          <w:marBottom w:val="0"/>
          <w:divBdr>
            <w:top w:val="none" w:sz="0" w:space="0" w:color="auto"/>
            <w:left w:val="none" w:sz="0" w:space="0" w:color="auto"/>
            <w:bottom w:val="none" w:sz="0" w:space="0" w:color="auto"/>
            <w:right w:val="none" w:sz="0" w:space="0" w:color="auto"/>
          </w:divBdr>
        </w:div>
        <w:div w:id="702173712">
          <w:marLeft w:val="0"/>
          <w:marRight w:val="0"/>
          <w:marTop w:val="0"/>
          <w:marBottom w:val="0"/>
          <w:divBdr>
            <w:top w:val="none" w:sz="0" w:space="0" w:color="auto"/>
            <w:left w:val="none" w:sz="0" w:space="0" w:color="auto"/>
            <w:bottom w:val="none" w:sz="0" w:space="0" w:color="auto"/>
            <w:right w:val="none" w:sz="0" w:space="0" w:color="auto"/>
          </w:divBdr>
        </w:div>
      </w:divsChild>
    </w:div>
    <w:div w:id="1486388260">
      <w:bodyDiv w:val="1"/>
      <w:marLeft w:val="0"/>
      <w:marRight w:val="0"/>
      <w:marTop w:val="0"/>
      <w:marBottom w:val="0"/>
      <w:divBdr>
        <w:top w:val="none" w:sz="0" w:space="0" w:color="auto"/>
        <w:left w:val="none" w:sz="0" w:space="0" w:color="auto"/>
        <w:bottom w:val="none" w:sz="0" w:space="0" w:color="auto"/>
        <w:right w:val="none" w:sz="0" w:space="0" w:color="auto"/>
      </w:divBdr>
      <w:divsChild>
        <w:div w:id="2064597184">
          <w:marLeft w:val="0"/>
          <w:marRight w:val="0"/>
          <w:marTop w:val="0"/>
          <w:marBottom w:val="0"/>
          <w:divBdr>
            <w:top w:val="none" w:sz="0" w:space="0" w:color="auto"/>
            <w:left w:val="none" w:sz="0" w:space="0" w:color="auto"/>
            <w:bottom w:val="none" w:sz="0" w:space="0" w:color="auto"/>
            <w:right w:val="none" w:sz="0" w:space="0" w:color="auto"/>
          </w:divBdr>
        </w:div>
        <w:div w:id="280191965">
          <w:marLeft w:val="0"/>
          <w:marRight w:val="0"/>
          <w:marTop w:val="0"/>
          <w:marBottom w:val="0"/>
          <w:divBdr>
            <w:top w:val="none" w:sz="0" w:space="0" w:color="auto"/>
            <w:left w:val="none" w:sz="0" w:space="0" w:color="auto"/>
            <w:bottom w:val="none" w:sz="0" w:space="0" w:color="auto"/>
            <w:right w:val="none" w:sz="0" w:space="0" w:color="auto"/>
          </w:divBdr>
        </w:div>
        <w:div w:id="1110511278">
          <w:marLeft w:val="0"/>
          <w:marRight w:val="0"/>
          <w:marTop w:val="0"/>
          <w:marBottom w:val="0"/>
          <w:divBdr>
            <w:top w:val="none" w:sz="0" w:space="0" w:color="auto"/>
            <w:left w:val="none" w:sz="0" w:space="0" w:color="auto"/>
            <w:bottom w:val="none" w:sz="0" w:space="0" w:color="auto"/>
            <w:right w:val="none" w:sz="0" w:space="0" w:color="auto"/>
          </w:divBdr>
        </w:div>
        <w:div w:id="705257096">
          <w:marLeft w:val="0"/>
          <w:marRight w:val="0"/>
          <w:marTop w:val="0"/>
          <w:marBottom w:val="0"/>
          <w:divBdr>
            <w:top w:val="none" w:sz="0" w:space="0" w:color="auto"/>
            <w:left w:val="none" w:sz="0" w:space="0" w:color="auto"/>
            <w:bottom w:val="none" w:sz="0" w:space="0" w:color="auto"/>
            <w:right w:val="none" w:sz="0" w:space="0" w:color="auto"/>
          </w:divBdr>
        </w:div>
        <w:div w:id="987518130">
          <w:marLeft w:val="0"/>
          <w:marRight w:val="0"/>
          <w:marTop w:val="0"/>
          <w:marBottom w:val="0"/>
          <w:divBdr>
            <w:top w:val="none" w:sz="0" w:space="0" w:color="auto"/>
            <w:left w:val="none" w:sz="0" w:space="0" w:color="auto"/>
            <w:bottom w:val="none" w:sz="0" w:space="0" w:color="auto"/>
            <w:right w:val="none" w:sz="0" w:space="0" w:color="auto"/>
          </w:divBdr>
        </w:div>
        <w:div w:id="1542476307">
          <w:marLeft w:val="0"/>
          <w:marRight w:val="0"/>
          <w:marTop w:val="0"/>
          <w:marBottom w:val="0"/>
          <w:divBdr>
            <w:top w:val="none" w:sz="0" w:space="0" w:color="auto"/>
            <w:left w:val="none" w:sz="0" w:space="0" w:color="auto"/>
            <w:bottom w:val="none" w:sz="0" w:space="0" w:color="auto"/>
            <w:right w:val="none" w:sz="0" w:space="0" w:color="auto"/>
          </w:divBdr>
        </w:div>
        <w:div w:id="1269197176">
          <w:marLeft w:val="0"/>
          <w:marRight w:val="0"/>
          <w:marTop w:val="0"/>
          <w:marBottom w:val="0"/>
          <w:divBdr>
            <w:top w:val="none" w:sz="0" w:space="0" w:color="auto"/>
            <w:left w:val="none" w:sz="0" w:space="0" w:color="auto"/>
            <w:bottom w:val="none" w:sz="0" w:space="0" w:color="auto"/>
            <w:right w:val="none" w:sz="0" w:space="0" w:color="auto"/>
          </w:divBdr>
        </w:div>
        <w:div w:id="938638704">
          <w:marLeft w:val="0"/>
          <w:marRight w:val="0"/>
          <w:marTop w:val="0"/>
          <w:marBottom w:val="0"/>
          <w:divBdr>
            <w:top w:val="none" w:sz="0" w:space="0" w:color="auto"/>
            <w:left w:val="none" w:sz="0" w:space="0" w:color="auto"/>
            <w:bottom w:val="none" w:sz="0" w:space="0" w:color="auto"/>
            <w:right w:val="none" w:sz="0" w:space="0" w:color="auto"/>
          </w:divBdr>
        </w:div>
        <w:div w:id="1309627289">
          <w:marLeft w:val="0"/>
          <w:marRight w:val="0"/>
          <w:marTop w:val="0"/>
          <w:marBottom w:val="0"/>
          <w:divBdr>
            <w:top w:val="none" w:sz="0" w:space="0" w:color="auto"/>
            <w:left w:val="none" w:sz="0" w:space="0" w:color="auto"/>
            <w:bottom w:val="none" w:sz="0" w:space="0" w:color="auto"/>
            <w:right w:val="none" w:sz="0" w:space="0" w:color="auto"/>
          </w:divBdr>
        </w:div>
        <w:div w:id="733309924">
          <w:marLeft w:val="0"/>
          <w:marRight w:val="0"/>
          <w:marTop w:val="0"/>
          <w:marBottom w:val="0"/>
          <w:divBdr>
            <w:top w:val="none" w:sz="0" w:space="0" w:color="auto"/>
            <w:left w:val="none" w:sz="0" w:space="0" w:color="auto"/>
            <w:bottom w:val="none" w:sz="0" w:space="0" w:color="auto"/>
            <w:right w:val="none" w:sz="0" w:space="0" w:color="auto"/>
          </w:divBdr>
        </w:div>
        <w:div w:id="1133139182">
          <w:marLeft w:val="0"/>
          <w:marRight w:val="0"/>
          <w:marTop w:val="0"/>
          <w:marBottom w:val="0"/>
          <w:divBdr>
            <w:top w:val="none" w:sz="0" w:space="0" w:color="auto"/>
            <w:left w:val="none" w:sz="0" w:space="0" w:color="auto"/>
            <w:bottom w:val="none" w:sz="0" w:space="0" w:color="auto"/>
            <w:right w:val="none" w:sz="0" w:space="0" w:color="auto"/>
          </w:divBdr>
        </w:div>
        <w:div w:id="1251356455">
          <w:marLeft w:val="0"/>
          <w:marRight w:val="0"/>
          <w:marTop w:val="0"/>
          <w:marBottom w:val="0"/>
          <w:divBdr>
            <w:top w:val="none" w:sz="0" w:space="0" w:color="auto"/>
            <w:left w:val="none" w:sz="0" w:space="0" w:color="auto"/>
            <w:bottom w:val="none" w:sz="0" w:space="0" w:color="auto"/>
            <w:right w:val="none" w:sz="0" w:space="0" w:color="auto"/>
          </w:divBdr>
        </w:div>
        <w:div w:id="160438410">
          <w:marLeft w:val="0"/>
          <w:marRight w:val="0"/>
          <w:marTop w:val="0"/>
          <w:marBottom w:val="0"/>
          <w:divBdr>
            <w:top w:val="none" w:sz="0" w:space="0" w:color="auto"/>
            <w:left w:val="none" w:sz="0" w:space="0" w:color="auto"/>
            <w:bottom w:val="none" w:sz="0" w:space="0" w:color="auto"/>
            <w:right w:val="none" w:sz="0" w:space="0" w:color="auto"/>
          </w:divBdr>
        </w:div>
        <w:div w:id="2108235160">
          <w:marLeft w:val="0"/>
          <w:marRight w:val="0"/>
          <w:marTop w:val="0"/>
          <w:marBottom w:val="0"/>
          <w:divBdr>
            <w:top w:val="none" w:sz="0" w:space="0" w:color="auto"/>
            <w:left w:val="none" w:sz="0" w:space="0" w:color="auto"/>
            <w:bottom w:val="none" w:sz="0" w:space="0" w:color="auto"/>
            <w:right w:val="none" w:sz="0" w:space="0" w:color="auto"/>
          </w:divBdr>
        </w:div>
        <w:div w:id="1432553633">
          <w:marLeft w:val="0"/>
          <w:marRight w:val="0"/>
          <w:marTop w:val="0"/>
          <w:marBottom w:val="0"/>
          <w:divBdr>
            <w:top w:val="none" w:sz="0" w:space="0" w:color="auto"/>
            <w:left w:val="none" w:sz="0" w:space="0" w:color="auto"/>
            <w:bottom w:val="none" w:sz="0" w:space="0" w:color="auto"/>
            <w:right w:val="none" w:sz="0" w:space="0" w:color="auto"/>
          </w:divBdr>
        </w:div>
        <w:div w:id="552159932">
          <w:marLeft w:val="0"/>
          <w:marRight w:val="0"/>
          <w:marTop w:val="0"/>
          <w:marBottom w:val="0"/>
          <w:divBdr>
            <w:top w:val="none" w:sz="0" w:space="0" w:color="auto"/>
            <w:left w:val="none" w:sz="0" w:space="0" w:color="auto"/>
            <w:bottom w:val="none" w:sz="0" w:space="0" w:color="auto"/>
            <w:right w:val="none" w:sz="0" w:space="0" w:color="auto"/>
          </w:divBdr>
        </w:div>
        <w:div w:id="720250214">
          <w:marLeft w:val="0"/>
          <w:marRight w:val="0"/>
          <w:marTop w:val="0"/>
          <w:marBottom w:val="0"/>
          <w:divBdr>
            <w:top w:val="none" w:sz="0" w:space="0" w:color="auto"/>
            <w:left w:val="none" w:sz="0" w:space="0" w:color="auto"/>
            <w:bottom w:val="none" w:sz="0" w:space="0" w:color="auto"/>
            <w:right w:val="none" w:sz="0" w:space="0" w:color="auto"/>
          </w:divBdr>
        </w:div>
        <w:div w:id="1099714749">
          <w:marLeft w:val="0"/>
          <w:marRight w:val="0"/>
          <w:marTop w:val="0"/>
          <w:marBottom w:val="0"/>
          <w:divBdr>
            <w:top w:val="none" w:sz="0" w:space="0" w:color="auto"/>
            <w:left w:val="none" w:sz="0" w:space="0" w:color="auto"/>
            <w:bottom w:val="none" w:sz="0" w:space="0" w:color="auto"/>
            <w:right w:val="none" w:sz="0" w:space="0" w:color="auto"/>
          </w:divBdr>
        </w:div>
        <w:div w:id="173543987">
          <w:marLeft w:val="0"/>
          <w:marRight w:val="0"/>
          <w:marTop w:val="0"/>
          <w:marBottom w:val="0"/>
          <w:divBdr>
            <w:top w:val="none" w:sz="0" w:space="0" w:color="auto"/>
            <w:left w:val="none" w:sz="0" w:space="0" w:color="auto"/>
            <w:bottom w:val="none" w:sz="0" w:space="0" w:color="auto"/>
            <w:right w:val="none" w:sz="0" w:space="0" w:color="auto"/>
          </w:divBdr>
        </w:div>
        <w:div w:id="1119377594">
          <w:marLeft w:val="0"/>
          <w:marRight w:val="0"/>
          <w:marTop w:val="0"/>
          <w:marBottom w:val="0"/>
          <w:divBdr>
            <w:top w:val="none" w:sz="0" w:space="0" w:color="auto"/>
            <w:left w:val="none" w:sz="0" w:space="0" w:color="auto"/>
            <w:bottom w:val="none" w:sz="0" w:space="0" w:color="auto"/>
            <w:right w:val="none" w:sz="0" w:space="0" w:color="auto"/>
          </w:divBdr>
        </w:div>
        <w:div w:id="1770854908">
          <w:marLeft w:val="0"/>
          <w:marRight w:val="0"/>
          <w:marTop w:val="0"/>
          <w:marBottom w:val="0"/>
          <w:divBdr>
            <w:top w:val="none" w:sz="0" w:space="0" w:color="auto"/>
            <w:left w:val="none" w:sz="0" w:space="0" w:color="auto"/>
            <w:bottom w:val="none" w:sz="0" w:space="0" w:color="auto"/>
            <w:right w:val="none" w:sz="0" w:space="0" w:color="auto"/>
          </w:divBdr>
        </w:div>
        <w:div w:id="1986007092">
          <w:marLeft w:val="0"/>
          <w:marRight w:val="0"/>
          <w:marTop w:val="0"/>
          <w:marBottom w:val="0"/>
          <w:divBdr>
            <w:top w:val="none" w:sz="0" w:space="0" w:color="auto"/>
            <w:left w:val="none" w:sz="0" w:space="0" w:color="auto"/>
            <w:bottom w:val="none" w:sz="0" w:space="0" w:color="auto"/>
            <w:right w:val="none" w:sz="0" w:space="0" w:color="auto"/>
          </w:divBdr>
        </w:div>
        <w:div w:id="955258049">
          <w:marLeft w:val="0"/>
          <w:marRight w:val="0"/>
          <w:marTop w:val="0"/>
          <w:marBottom w:val="0"/>
          <w:divBdr>
            <w:top w:val="none" w:sz="0" w:space="0" w:color="auto"/>
            <w:left w:val="none" w:sz="0" w:space="0" w:color="auto"/>
            <w:bottom w:val="none" w:sz="0" w:space="0" w:color="auto"/>
            <w:right w:val="none" w:sz="0" w:space="0" w:color="auto"/>
          </w:divBdr>
        </w:div>
        <w:div w:id="850222168">
          <w:marLeft w:val="0"/>
          <w:marRight w:val="0"/>
          <w:marTop w:val="0"/>
          <w:marBottom w:val="0"/>
          <w:divBdr>
            <w:top w:val="none" w:sz="0" w:space="0" w:color="auto"/>
            <w:left w:val="none" w:sz="0" w:space="0" w:color="auto"/>
            <w:bottom w:val="none" w:sz="0" w:space="0" w:color="auto"/>
            <w:right w:val="none" w:sz="0" w:space="0" w:color="auto"/>
          </w:divBdr>
        </w:div>
        <w:div w:id="1063219729">
          <w:marLeft w:val="0"/>
          <w:marRight w:val="0"/>
          <w:marTop w:val="0"/>
          <w:marBottom w:val="0"/>
          <w:divBdr>
            <w:top w:val="none" w:sz="0" w:space="0" w:color="auto"/>
            <w:left w:val="none" w:sz="0" w:space="0" w:color="auto"/>
            <w:bottom w:val="none" w:sz="0" w:space="0" w:color="auto"/>
            <w:right w:val="none" w:sz="0" w:space="0" w:color="auto"/>
          </w:divBdr>
        </w:div>
        <w:div w:id="248929484">
          <w:marLeft w:val="0"/>
          <w:marRight w:val="0"/>
          <w:marTop w:val="0"/>
          <w:marBottom w:val="0"/>
          <w:divBdr>
            <w:top w:val="none" w:sz="0" w:space="0" w:color="auto"/>
            <w:left w:val="none" w:sz="0" w:space="0" w:color="auto"/>
            <w:bottom w:val="none" w:sz="0" w:space="0" w:color="auto"/>
            <w:right w:val="none" w:sz="0" w:space="0" w:color="auto"/>
          </w:divBdr>
        </w:div>
        <w:div w:id="745346238">
          <w:marLeft w:val="0"/>
          <w:marRight w:val="0"/>
          <w:marTop w:val="0"/>
          <w:marBottom w:val="0"/>
          <w:divBdr>
            <w:top w:val="none" w:sz="0" w:space="0" w:color="auto"/>
            <w:left w:val="none" w:sz="0" w:space="0" w:color="auto"/>
            <w:bottom w:val="none" w:sz="0" w:space="0" w:color="auto"/>
            <w:right w:val="none" w:sz="0" w:space="0" w:color="auto"/>
          </w:divBdr>
        </w:div>
        <w:div w:id="1525972726">
          <w:marLeft w:val="0"/>
          <w:marRight w:val="0"/>
          <w:marTop w:val="0"/>
          <w:marBottom w:val="0"/>
          <w:divBdr>
            <w:top w:val="none" w:sz="0" w:space="0" w:color="auto"/>
            <w:left w:val="none" w:sz="0" w:space="0" w:color="auto"/>
            <w:bottom w:val="none" w:sz="0" w:space="0" w:color="auto"/>
            <w:right w:val="none" w:sz="0" w:space="0" w:color="auto"/>
          </w:divBdr>
        </w:div>
      </w:divsChild>
    </w:div>
    <w:div w:id="1514032523">
      <w:bodyDiv w:val="1"/>
      <w:marLeft w:val="0"/>
      <w:marRight w:val="0"/>
      <w:marTop w:val="0"/>
      <w:marBottom w:val="0"/>
      <w:divBdr>
        <w:top w:val="none" w:sz="0" w:space="0" w:color="auto"/>
        <w:left w:val="none" w:sz="0" w:space="0" w:color="auto"/>
        <w:bottom w:val="none" w:sz="0" w:space="0" w:color="auto"/>
        <w:right w:val="none" w:sz="0" w:space="0" w:color="auto"/>
      </w:divBdr>
    </w:div>
    <w:div w:id="1528103048">
      <w:bodyDiv w:val="1"/>
      <w:marLeft w:val="0"/>
      <w:marRight w:val="0"/>
      <w:marTop w:val="0"/>
      <w:marBottom w:val="0"/>
      <w:divBdr>
        <w:top w:val="none" w:sz="0" w:space="0" w:color="auto"/>
        <w:left w:val="none" w:sz="0" w:space="0" w:color="auto"/>
        <w:bottom w:val="none" w:sz="0" w:space="0" w:color="auto"/>
        <w:right w:val="none" w:sz="0" w:space="0" w:color="auto"/>
      </w:divBdr>
    </w:div>
    <w:div w:id="1532836161">
      <w:bodyDiv w:val="1"/>
      <w:marLeft w:val="0"/>
      <w:marRight w:val="0"/>
      <w:marTop w:val="0"/>
      <w:marBottom w:val="0"/>
      <w:divBdr>
        <w:top w:val="none" w:sz="0" w:space="0" w:color="auto"/>
        <w:left w:val="none" w:sz="0" w:space="0" w:color="auto"/>
        <w:bottom w:val="none" w:sz="0" w:space="0" w:color="auto"/>
        <w:right w:val="none" w:sz="0" w:space="0" w:color="auto"/>
      </w:divBdr>
    </w:div>
    <w:div w:id="1563369160">
      <w:bodyDiv w:val="1"/>
      <w:marLeft w:val="0"/>
      <w:marRight w:val="0"/>
      <w:marTop w:val="0"/>
      <w:marBottom w:val="0"/>
      <w:divBdr>
        <w:top w:val="none" w:sz="0" w:space="0" w:color="auto"/>
        <w:left w:val="none" w:sz="0" w:space="0" w:color="auto"/>
        <w:bottom w:val="none" w:sz="0" w:space="0" w:color="auto"/>
        <w:right w:val="none" w:sz="0" w:space="0" w:color="auto"/>
      </w:divBdr>
    </w:div>
    <w:div w:id="1586064499">
      <w:bodyDiv w:val="1"/>
      <w:marLeft w:val="0"/>
      <w:marRight w:val="0"/>
      <w:marTop w:val="0"/>
      <w:marBottom w:val="0"/>
      <w:divBdr>
        <w:top w:val="none" w:sz="0" w:space="0" w:color="auto"/>
        <w:left w:val="none" w:sz="0" w:space="0" w:color="auto"/>
        <w:bottom w:val="none" w:sz="0" w:space="0" w:color="auto"/>
        <w:right w:val="none" w:sz="0" w:space="0" w:color="auto"/>
      </w:divBdr>
      <w:divsChild>
        <w:div w:id="121731877">
          <w:marLeft w:val="0"/>
          <w:marRight w:val="0"/>
          <w:marTop w:val="0"/>
          <w:marBottom w:val="0"/>
          <w:divBdr>
            <w:top w:val="none" w:sz="0" w:space="0" w:color="auto"/>
            <w:left w:val="none" w:sz="0" w:space="0" w:color="auto"/>
            <w:bottom w:val="none" w:sz="0" w:space="0" w:color="auto"/>
            <w:right w:val="none" w:sz="0" w:space="0" w:color="auto"/>
          </w:divBdr>
        </w:div>
        <w:div w:id="1616598127">
          <w:marLeft w:val="0"/>
          <w:marRight w:val="0"/>
          <w:marTop w:val="0"/>
          <w:marBottom w:val="0"/>
          <w:divBdr>
            <w:top w:val="none" w:sz="0" w:space="0" w:color="auto"/>
            <w:left w:val="none" w:sz="0" w:space="0" w:color="auto"/>
            <w:bottom w:val="none" w:sz="0" w:space="0" w:color="auto"/>
            <w:right w:val="none" w:sz="0" w:space="0" w:color="auto"/>
          </w:divBdr>
        </w:div>
        <w:div w:id="1129473627">
          <w:marLeft w:val="0"/>
          <w:marRight w:val="0"/>
          <w:marTop w:val="0"/>
          <w:marBottom w:val="0"/>
          <w:divBdr>
            <w:top w:val="none" w:sz="0" w:space="0" w:color="auto"/>
            <w:left w:val="none" w:sz="0" w:space="0" w:color="auto"/>
            <w:bottom w:val="none" w:sz="0" w:space="0" w:color="auto"/>
            <w:right w:val="none" w:sz="0" w:space="0" w:color="auto"/>
          </w:divBdr>
        </w:div>
        <w:div w:id="1778404951">
          <w:marLeft w:val="0"/>
          <w:marRight w:val="0"/>
          <w:marTop w:val="0"/>
          <w:marBottom w:val="0"/>
          <w:divBdr>
            <w:top w:val="none" w:sz="0" w:space="0" w:color="auto"/>
            <w:left w:val="none" w:sz="0" w:space="0" w:color="auto"/>
            <w:bottom w:val="none" w:sz="0" w:space="0" w:color="auto"/>
            <w:right w:val="none" w:sz="0" w:space="0" w:color="auto"/>
          </w:divBdr>
        </w:div>
        <w:div w:id="202599317">
          <w:marLeft w:val="0"/>
          <w:marRight w:val="0"/>
          <w:marTop w:val="0"/>
          <w:marBottom w:val="0"/>
          <w:divBdr>
            <w:top w:val="none" w:sz="0" w:space="0" w:color="auto"/>
            <w:left w:val="none" w:sz="0" w:space="0" w:color="auto"/>
            <w:bottom w:val="none" w:sz="0" w:space="0" w:color="auto"/>
            <w:right w:val="none" w:sz="0" w:space="0" w:color="auto"/>
          </w:divBdr>
        </w:div>
        <w:div w:id="1492870757">
          <w:marLeft w:val="0"/>
          <w:marRight w:val="0"/>
          <w:marTop w:val="0"/>
          <w:marBottom w:val="0"/>
          <w:divBdr>
            <w:top w:val="none" w:sz="0" w:space="0" w:color="auto"/>
            <w:left w:val="none" w:sz="0" w:space="0" w:color="auto"/>
            <w:bottom w:val="none" w:sz="0" w:space="0" w:color="auto"/>
            <w:right w:val="none" w:sz="0" w:space="0" w:color="auto"/>
          </w:divBdr>
        </w:div>
        <w:div w:id="1704480193">
          <w:marLeft w:val="0"/>
          <w:marRight w:val="0"/>
          <w:marTop w:val="0"/>
          <w:marBottom w:val="0"/>
          <w:divBdr>
            <w:top w:val="none" w:sz="0" w:space="0" w:color="auto"/>
            <w:left w:val="none" w:sz="0" w:space="0" w:color="auto"/>
            <w:bottom w:val="none" w:sz="0" w:space="0" w:color="auto"/>
            <w:right w:val="none" w:sz="0" w:space="0" w:color="auto"/>
          </w:divBdr>
        </w:div>
        <w:div w:id="2130589413">
          <w:marLeft w:val="0"/>
          <w:marRight w:val="0"/>
          <w:marTop w:val="0"/>
          <w:marBottom w:val="0"/>
          <w:divBdr>
            <w:top w:val="none" w:sz="0" w:space="0" w:color="auto"/>
            <w:left w:val="none" w:sz="0" w:space="0" w:color="auto"/>
            <w:bottom w:val="none" w:sz="0" w:space="0" w:color="auto"/>
            <w:right w:val="none" w:sz="0" w:space="0" w:color="auto"/>
          </w:divBdr>
        </w:div>
        <w:div w:id="2098136537">
          <w:marLeft w:val="0"/>
          <w:marRight w:val="0"/>
          <w:marTop w:val="0"/>
          <w:marBottom w:val="0"/>
          <w:divBdr>
            <w:top w:val="none" w:sz="0" w:space="0" w:color="auto"/>
            <w:left w:val="none" w:sz="0" w:space="0" w:color="auto"/>
            <w:bottom w:val="none" w:sz="0" w:space="0" w:color="auto"/>
            <w:right w:val="none" w:sz="0" w:space="0" w:color="auto"/>
          </w:divBdr>
        </w:div>
        <w:div w:id="1805003781">
          <w:marLeft w:val="0"/>
          <w:marRight w:val="0"/>
          <w:marTop w:val="0"/>
          <w:marBottom w:val="0"/>
          <w:divBdr>
            <w:top w:val="none" w:sz="0" w:space="0" w:color="auto"/>
            <w:left w:val="none" w:sz="0" w:space="0" w:color="auto"/>
            <w:bottom w:val="none" w:sz="0" w:space="0" w:color="auto"/>
            <w:right w:val="none" w:sz="0" w:space="0" w:color="auto"/>
          </w:divBdr>
        </w:div>
        <w:div w:id="1500192959">
          <w:marLeft w:val="0"/>
          <w:marRight w:val="0"/>
          <w:marTop w:val="0"/>
          <w:marBottom w:val="0"/>
          <w:divBdr>
            <w:top w:val="none" w:sz="0" w:space="0" w:color="auto"/>
            <w:left w:val="none" w:sz="0" w:space="0" w:color="auto"/>
            <w:bottom w:val="none" w:sz="0" w:space="0" w:color="auto"/>
            <w:right w:val="none" w:sz="0" w:space="0" w:color="auto"/>
          </w:divBdr>
        </w:div>
        <w:div w:id="1353919061">
          <w:marLeft w:val="0"/>
          <w:marRight w:val="0"/>
          <w:marTop w:val="0"/>
          <w:marBottom w:val="0"/>
          <w:divBdr>
            <w:top w:val="none" w:sz="0" w:space="0" w:color="auto"/>
            <w:left w:val="none" w:sz="0" w:space="0" w:color="auto"/>
            <w:bottom w:val="none" w:sz="0" w:space="0" w:color="auto"/>
            <w:right w:val="none" w:sz="0" w:space="0" w:color="auto"/>
          </w:divBdr>
        </w:div>
        <w:div w:id="614021056">
          <w:marLeft w:val="0"/>
          <w:marRight w:val="0"/>
          <w:marTop w:val="0"/>
          <w:marBottom w:val="0"/>
          <w:divBdr>
            <w:top w:val="none" w:sz="0" w:space="0" w:color="auto"/>
            <w:left w:val="none" w:sz="0" w:space="0" w:color="auto"/>
            <w:bottom w:val="none" w:sz="0" w:space="0" w:color="auto"/>
            <w:right w:val="none" w:sz="0" w:space="0" w:color="auto"/>
          </w:divBdr>
        </w:div>
        <w:div w:id="1668558601">
          <w:marLeft w:val="0"/>
          <w:marRight w:val="0"/>
          <w:marTop w:val="0"/>
          <w:marBottom w:val="0"/>
          <w:divBdr>
            <w:top w:val="none" w:sz="0" w:space="0" w:color="auto"/>
            <w:left w:val="none" w:sz="0" w:space="0" w:color="auto"/>
            <w:bottom w:val="none" w:sz="0" w:space="0" w:color="auto"/>
            <w:right w:val="none" w:sz="0" w:space="0" w:color="auto"/>
          </w:divBdr>
        </w:div>
        <w:div w:id="116796073">
          <w:marLeft w:val="0"/>
          <w:marRight w:val="0"/>
          <w:marTop w:val="0"/>
          <w:marBottom w:val="0"/>
          <w:divBdr>
            <w:top w:val="none" w:sz="0" w:space="0" w:color="auto"/>
            <w:left w:val="none" w:sz="0" w:space="0" w:color="auto"/>
            <w:bottom w:val="none" w:sz="0" w:space="0" w:color="auto"/>
            <w:right w:val="none" w:sz="0" w:space="0" w:color="auto"/>
          </w:divBdr>
        </w:div>
        <w:div w:id="950169877">
          <w:marLeft w:val="0"/>
          <w:marRight w:val="0"/>
          <w:marTop w:val="0"/>
          <w:marBottom w:val="0"/>
          <w:divBdr>
            <w:top w:val="none" w:sz="0" w:space="0" w:color="auto"/>
            <w:left w:val="none" w:sz="0" w:space="0" w:color="auto"/>
            <w:bottom w:val="none" w:sz="0" w:space="0" w:color="auto"/>
            <w:right w:val="none" w:sz="0" w:space="0" w:color="auto"/>
          </w:divBdr>
        </w:div>
        <w:div w:id="1428115712">
          <w:marLeft w:val="0"/>
          <w:marRight w:val="0"/>
          <w:marTop w:val="0"/>
          <w:marBottom w:val="0"/>
          <w:divBdr>
            <w:top w:val="none" w:sz="0" w:space="0" w:color="auto"/>
            <w:left w:val="none" w:sz="0" w:space="0" w:color="auto"/>
            <w:bottom w:val="none" w:sz="0" w:space="0" w:color="auto"/>
            <w:right w:val="none" w:sz="0" w:space="0" w:color="auto"/>
          </w:divBdr>
        </w:div>
        <w:div w:id="100689404">
          <w:marLeft w:val="0"/>
          <w:marRight w:val="0"/>
          <w:marTop w:val="0"/>
          <w:marBottom w:val="0"/>
          <w:divBdr>
            <w:top w:val="none" w:sz="0" w:space="0" w:color="auto"/>
            <w:left w:val="none" w:sz="0" w:space="0" w:color="auto"/>
            <w:bottom w:val="none" w:sz="0" w:space="0" w:color="auto"/>
            <w:right w:val="none" w:sz="0" w:space="0" w:color="auto"/>
          </w:divBdr>
        </w:div>
        <w:div w:id="315498873">
          <w:marLeft w:val="0"/>
          <w:marRight w:val="0"/>
          <w:marTop w:val="0"/>
          <w:marBottom w:val="0"/>
          <w:divBdr>
            <w:top w:val="none" w:sz="0" w:space="0" w:color="auto"/>
            <w:left w:val="none" w:sz="0" w:space="0" w:color="auto"/>
            <w:bottom w:val="none" w:sz="0" w:space="0" w:color="auto"/>
            <w:right w:val="none" w:sz="0" w:space="0" w:color="auto"/>
          </w:divBdr>
        </w:div>
        <w:div w:id="725184140">
          <w:marLeft w:val="0"/>
          <w:marRight w:val="0"/>
          <w:marTop w:val="0"/>
          <w:marBottom w:val="0"/>
          <w:divBdr>
            <w:top w:val="none" w:sz="0" w:space="0" w:color="auto"/>
            <w:left w:val="none" w:sz="0" w:space="0" w:color="auto"/>
            <w:bottom w:val="none" w:sz="0" w:space="0" w:color="auto"/>
            <w:right w:val="none" w:sz="0" w:space="0" w:color="auto"/>
          </w:divBdr>
        </w:div>
        <w:div w:id="682438989">
          <w:marLeft w:val="0"/>
          <w:marRight w:val="0"/>
          <w:marTop w:val="0"/>
          <w:marBottom w:val="0"/>
          <w:divBdr>
            <w:top w:val="none" w:sz="0" w:space="0" w:color="auto"/>
            <w:left w:val="none" w:sz="0" w:space="0" w:color="auto"/>
            <w:bottom w:val="none" w:sz="0" w:space="0" w:color="auto"/>
            <w:right w:val="none" w:sz="0" w:space="0" w:color="auto"/>
          </w:divBdr>
        </w:div>
        <w:div w:id="1755661626">
          <w:marLeft w:val="0"/>
          <w:marRight w:val="0"/>
          <w:marTop w:val="0"/>
          <w:marBottom w:val="0"/>
          <w:divBdr>
            <w:top w:val="none" w:sz="0" w:space="0" w:color="auto"/>
            <w:left w:val="none" w:sz="0" w:space="0" w:color="auto"/>
            <w:bottom w:val="none" w:sz="0" w:space="0" w:color="auto"/>
            <w:right w:val="none" w:sz="0" w:space="0" w:color="auto"/>
          </w:divBdr>
        </w:div>
        <w:div w:id="1267812982">
          <w:marLeft w:val="0"/>
          <w:marRight w:val="0"/>
          <w:marTop w:val="0"/>
          <w:marBottom w:val="0"/>
          <w:divBdr>
            <w:top w:val="none" w:sz="0" w:space="0" w:color="auto"/>
            <w:left w:val="none" w:sz="0" w:space="0" w:color="auto"/>
            <w:bottom w:val="none" w:sz="0" w:space="0" w:color="auto"/>
            <w:right w:val="none" w:sz="0" w:space="0" w:color="auto"/>
          </w:divBdr>
        </w:div>
        <w:div w:id="861167222">
          <w:marLeft w:val="0"/>
          <w:marRight w:val="0"/>
          <w:marTop w:val="0"/>
          <w:marBottom w:val="0"/>
          <w:divBdr>
            <w:top w:val="none" w:sz="0" w:space="0" w:color="auto"/>
            <w:left w:val="none" w:sz="0" w:space="0" w:color="auto"/>
            <w:bottom w:val="none" w:sz="0" w:space="0" w:color="auto"/>
            <w:right w:val="none" w:sz="0" w:space="0" w:color="auto"/>
          </w:divBdr>
        </w:div>
        <w:div w:id="1761679367">
          <w:marLeft w:val="0"/>
          <w:marRight w:val="0"/>
          <w:marTop w:val="0"/>
          <w:marBottom w:val="0"/>
          <w:divBdr>
            <w:top w:val="none" w:sz="0" w:space="0" w:color="auto"/>
            <w:left w:val="none" w:sz="0" w:space="0" w:color="auto"/>
            <w:bottom w:val="none" w:sz="0" w:space="0" w:color="auto"/>
            <w:right w:val="none" w:sz="0" w:space="0" w:color="auto"/>
          </w:divBdr>
        </w:div>
        <w:div w:id="1132362391">
          <w:marLeft w:val="0"/>
          <w:marRight w:val="0"/>
          <w:marTop w:val="0"/>
          <w:marBottom w:val="0"/>
          <w:divBdr>
            <w:top w:val="none" w:sz="0" w:space="0" w:color="auto"/>
            <w:left w:val="none" w:sz="0" w:space="0" w:color="auto"/>
            <w:bottom w:val="none" w:sz="0" w:space="0" w:color="auto"/>
            <w:right w:val="none" w:sz="0" w:space="0" w:color="auto"/>
          </w:divBdr>
        </w:div>
        <w:div w:id="428938090">
          <w:marLeft w:val="0"/>
          <w:marRight w:val="0"/>
          <w:marTop w:val="0"/>
          <w:marBottom w:val="0"/>
          <w:divBdr>
            <w:top w:val="none" w:sz="0" w:space="0" w:color="auto"/>
            <w:left w:val="none" w:sz="0" w:space="0" w:color="auto"/>
            <w:bottom w:val="none" w:sz="0" w:space="0" w:color="auto"/>
            <w:right w:val="none" w:sz="0" w:space="0" w:color="auto"/>
          </w:divBdr>
        </w:div>
        <w:div w:id="1726485818">
          <w:marLeft w:val="0"/>
          <w:marRight w:val="0"/>
          <w:marTop w:val="0"/>
          <w:marBottom w:val="0"/>
          <w:divBdr>
            <w:top w:val="none" w:sz="0" w:space="0" w:color="auto"/>
            <w:left w:val="none" w:sz="0" w:space="0" w:color="auto"/>
            <w:bottom w:val="none" w:sz="0" w:space="0" w:color="auto"/>
            <w:right w:val="none" w:sz="0" w:space="0" w:color="auto"/>
          </w:divBdr>
        </w:div>
      </w:divsChild>
    </w:div>
    <w:div w:id="1597860567">
      <w:bodyDiv w:val="1"/>
      <w:marLeft w:val="0"/>
      <w:marRight w:val="0"/>
      <w:marTop w:val="0"/>
      <w:marBottom w:val="0"/>
      <w:divBdr>
        <w:top w:val="none" w:sz="0" w:space="0" w:color="auto"/>
        <w:left w:val="none" w:sz="0" w:space="0" w:color="auto"/>
        <w:bottom w:val="none" w:sz="0" w:space="0" w:color="auto"/>
        <w:right w:val="none" w:sz="0" w:space="0" w:color="auto"/>
      </w:divBdr>
    </w:div>
    <w:div w:id="1602954168">
      <w:bodyDiv w:val="1"/>
      <w:marLeft w:val="0"/>
      <w:marRight w:val="0"/>
      <w:marTop w:val="0"/>
      <w:marBottom w:val="0"/>
      <w:divBdr>
        <w:top w:val="none" w:sz="0" w:space="0" w:color="auto"/>
        <w:left w:val="none" w:sz="0" w:space="0" w:color="auto"/>
        <w:bottom w:val="none" w:sz="0" w:space="0" w:color="auto"/>
        <w:right w:val="none" w:sz="0" w:space="0" w:color="auto"/>
      </w:divBdr>
    </w:div>
    <w:div w:id="1647540409">
      <w:bodyDiv w:val="1"/>
      <w:marLeft w:val="0"/>
      <w:marRight w:val="0"/>
      <w:marTop w:val="0"/>
      <w:marBottom w:val="0"/>
      <w:divBdr>
        <w:top w:val="none" w:sz="0" w:space="0" w:color="auto"/>
        <w:left w:val="none" w:sz="0" w:space="0" w:color="auto"/>
        <w:bottom w:val="none" w:sz="0" w:space="0" w:color="auto"/>
        <w:right w:val="none" w:sz="0" w:space="0" w:color="auto"/>
      </w:divBdr>
    </w:div>
    <w:div w:id="1705783566">
      <w:bodyDiv w:val="1"/>
      <w:marLeft w:val="0"/>
      <w:marRight w:val="0"/>
      <w:marTop w:val="0"/>
      <w:marBottom w:val="0"/>
      <w:divBdr>
        <w:top w:val="none" w:sz="0" w:space="0" w:color="auto"/>
        <w:left w:val="none" w:sz="0" w:space="0" w:color="auto"/>
        <w:bottom w:val="none" w:sz="0" w:space="0" w:color="auto"/>
        <w:right w:val="none" w:sz="0" w:space="0" w:color="auto"/>
      </w:divBdr>
    </w:div>
    <w:div w:id="1758746257">
      <w:bodyDiv w:val="1"/>
      <w:marLeft w:val="0"/>
      <w:marRight w:val="0"/>
      <w:marTop w:val="0"/>
      <w:marBottom w:val="0"/>
      <w:divBdr>
        <w:top w:val="none" w:sz="0" w:space="0" w:color="auto"/>
        <w:left w:val="none" w:sz="0" w:space="0" w:color="auto"/>
        <w:bottom w:val="none" w:sz="0" w:space="0" w:color="auto"/>
        <w:right w:val="none" w:sz="0" w:space="0" w:color="auto"/>
      </w:divBdr>
      <w:divsChild>
        <w:div w:id="847210272">
          <w:marLeft w:val="0"/>
          <w:marRight w:val="0"/>
          <w:marTop w:val="0"/>
          <w:marBottom w:val="0"/>
          <w:divBdr>
            <w:top w:val="none" w:sz="0" w:space="0" w:color="auto"/>
            <w:left w:val="none" w:sz="0" w:space="0" w:color="auto"/>
            <w:bottom w:val="none" w:sz="0" w:space="0" w:color="auto"/>
            <w:right w:val="none" w:sz="0" w:space="0" w:color="auto"/>
          </w:divBdr>
          <w:divsChild>
            <w:div w:id="727533992">
              <w:marLeft w:val="0"/>
              <w:marRight w:val="0"/>
              <w:marTop w:val="0"/>
              <w:marBottom w:val="0"/>
              <w:divBdr>
                <w:top w:val="none" w:sz="0" w:space="0" w:color="auto"/>
                <w:left w:val="none" w:sz="0" w:space="0" w:color="auto"/>
                <w:bottom w:val="none" w:sz="0" w:space="0" w:color="auto"/>
                <w:right w:val="none" w:sz="0" w:space="0" w:color="auto"/>
              </w:divBdr>
            </w:div>
            <w:div w:id="1137574813">
              <w:marLeft w:val="0"/>
              <w:marRight w:val="0"/>
              <w:marTop w:val="0"/>
              <w:marBottom w:val="0"/>
              <w:divBdr>
                <w:top w:val="none" w:sz="0" w:space="0" w:color="auto"/>
                <w:left w:val="none" w:sz="0" w:space="0" w:color="auto"/>
                <w:bottom w:val="none" w:sz="0" w:space="0" w:color="auto"/>
                <w:right w:val="none" w:sz="0" w:space="0" w:color="auto"/>
              </w:divBdr>
            </w:div>
            <w:div w:id="600261348">
              <w:marLeft w:val="0"/>
              <w:marRight w:val="0"/>
              <w:marTop w:val="0"/>
              <w:marBottom w:val="0"/>
              <w:divBdr>
                <w:top w:val="none" w:sz="0" w:space="0" w:color="auto"/>
                <w:left w:val="none" w:sz="0" w:space="0" w:color="auto"/>
                <w:bottom w:val="none" w:sz="0" w:space="0" w:color="auto"/>
                <w:right w:val="none" w:sz="0" w:space="0" w:color="auto"/>
              </w:divBdr>
            </w:div>
            <w:div w:id="1179808033">
              <w:marLeft w:val="0"/>
              <w:marRight w:val="0"/>
              <w:marTop w:val="0"/>
              <w:marBottom w:val="0"/>
              <w:divBdr>
                <w:top w:val="none" w:sz="0" w:space="0" w:color="auto"/>
                <w:left w:val="none" w:sz="0" w:space="0" w:color="auto"/>
                <w:bottom w:val="none" w:sz="0" w:space="0" w:color="auto"/>
                <w:right w:val="none" w:sz="0" w:space="0" w:color="auto"/>
              </w:divBdr>
            </w:div>
            <w:div w:id="732122070">
              <w:marLeft w:val="0"/>
              <w:marRight w:val="0"/>
              <w:marTop w:val="0"/>
              <w:marBottom w:val="0"/>
              <w:divBdr>
                <w:top w:val="none" w:sz="0" w:space="0" w:color="auto"/>
                <w:left w:val="none" w:sz="0" w:space="0" w:color="auto"/>
                <w:bottom w:val="none" w:sz="0" w:space="0" w:color="auto"/>
                <w:right w:val="none" w:sz="0" w:space="0" w:color="auto"/>
              </w:divBdr>
            </w:div>
            <w:div w:id="2120054668">
              <w:marLeft w:val="0"/>
              <w:marRight w:val="0"/>
              <w:marTop w:val="0"/>
              <w:marBottom w:val="0"/>
              <w:divBdr>
                <w:top w:val="none" w:sz="0" w:space="0" w:color="auto"/>
                <w:left w:val="none" w:sz="0" w:space="0" w:color="auto"/>
                <w:bottom w:val="none" w:sz="0" w:space="0" w:color="auto"/>
                <w:right w:val="none" w:sz="0" w:space="0" w:color="auto"/>
              </w:divBdr>
            </w:div>
            <w:div w:id="1431051059">
              <w:marLeft w:val="0"/>
              <w:marRight w:val="0"/>
              <w:marTop w:val="0"/>
              <w:marBottom w:val="0"/>
              <w:divBdr>
                <w:top w:val="none" w:sz="0" w:space="0" w:color="auto"/>
                <w:left w:val="none" w:sz="0" w:space="0" w:color="auto"/>
                <w:bottom w:val="none" w:sz="0" w:space="0" w:color="auto"/>
                <w:right w:val="none" w:sz="0" w:space="0" w:color="auto"/>
              </w:divBdr>
            </w:div>
            <w:div w:id="1748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2417">
      <w:bodyDiv w:val="1"/>
      <w:marLeft w:val="0"/>
      <w:marRight w:val="0"/>
      <w:marTop w:val="0"/>
      <w:marBottom w:val="0"/>
      <w:divBdr>
        <w:top w:val="none" w:sz="0" w:space="0" w:color="auto"/>
        <w:left w:val="none" w:sz="0" w:space="0" w:color="auto"/>
        <w:bottom w:val="none" w:sz="0" w:space="0" w:color="auto"/>
        <w:right w:val="none" w:sz="0" w:space="0" w:color="auto"/>
      </w:divBdr>
    </w:div>
    <w:div w:id="1931037433">
      <w:bodyDiv w:val="1"/>
      <w:marLeft w:val="0"/>
      <w:marRight w:val="0"/>
      <w:marTop w:val="0"/>
      <w:marBottom w:val="0"/>
      <w:divBdr>
        <w:top w:val="none" w:sz="0" w:space="0" w:color="auto"/>
        <w:left w:val="none" w:sz="0" w:space="0" w:color="auto"/>
        <w:bottom w:val="none" w:sz="0" w:space="0" w:color="auto"/>
        <w:right w:val="none" w:sz="0" w:space="0" w:color="auto"/>
      </w:divBdr>
    </w:div>
    <w:div w:id="205318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udemy.com/user/markantonio2/"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coursehero.com/about-us/"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g.linkedin.com/in/mark-antonio-b2777310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chegg.com/ab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help.quizlet.com/hc/en-us/"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facebook.com/manovinrecor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sktop\AS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Abdelrahman Mustafa El-Feky 19102270 Amr Ibrahim Soliman 19101476                    Wednesday 12:30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356396-0775-4697-AA75-040339AE5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ASAS.dotx</Template>
  <TotalTime>251</TotalTime>
  <Pages>37</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CS33 Project</vt:lpstr>
    </vt:vector>
  </TitlesOfParts>
  <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CS33 Project</dc:title>
  <dc:subject>Supervisor: Eng. Suhaila Mohamed</dc:subject>
  <dc:creator>TroJanZ</dc:creator>
  <cp:keywords/>
  <dc:description/>
  <cp:lastModifiedBy>Abdelrahman Mustafa</cp:lastModifiedBy>
  <cp:revision>85</cp:revision>
  <dcterms:created xsi:type="dcterms:W3CDTF">2021-11-02T05:04:00Z</dcterms:created>
  <dcterms:modified xsi:type="dcterms:W3CDTF">2021-11-02T19:49:00Z</dcterms:modified>
</cp:coreProperties>
</file>